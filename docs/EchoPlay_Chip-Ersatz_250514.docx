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C2038" w14:textId="77777777" w:rsidR="00402F62" w:rsidRPr="0028003A" w:rsidRDefault="00402F62"/>
    <w:p w14:paraId="2A1CC0BD" w14:textId="77777777" w:rsidR="00402F62" w:rsidRPr="0028003A" w:rsidRDefault="00402F62" w:rsidP="00384032">
      <w:pPr>
        <w:tabs>
          <w:tab w:val="left" w:pos="2381"/>
        </w:tabs>
        <w:rPr>
          <w:b/>
          <w:szCs w:val="20"/>
        </w:rPr>
      </w:pPr>
      <w:r w:rsidRPr="0028003A">
        <w:rPr>
          <w:rFonts w:eastAsia="Arial"/>
          <w:noProof/>
          <w:szCs w:val="20"/>
        </w:rPr>
        <mc:AlternateContent>
          <mc:Choice Requires="wps">
            <w:drawing>
              <wp:anchor distT="0" distB="0" distL="114300" distR="114300" simplePos="0" relativeHeight="251732992" behindDoc="0" locked="0" layoutInCell="1" allowOverlap="1" wp14:anchorId="3696C4D1" wp14:editId="51095EB7">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5903"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1968" behindDoc="0" locked="0" layoutInCell="1" allowOverlap="1" wp14:anchorId="6F8375AF" wp14:editId="2146A74C">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1C01"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0944" behindDoc="0" locked="0" layoutInCell="1" allowOverlap="1" wp14:anchorId="2E8CD7AA" wp14:editId="6C3A726A">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36A9"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2C1AD593" w14:textId="77777777" w:rsidR="00402F62" w:rsidRPr="0028003A" w:rsidRDefault="00402F62" w:rsidP="00402F62">
      <w:pPr>
        <w:rPr>
          <w:b/>
          <w:szCs w:val="20"/>
        </w:rPr>
      </w:pPr>
    </w:p>
    <w:p w14:paraId="1C8023BF" w14:textId="77777777" w:rsidR="00402F62" w:rsidRPr="0028003A" w:rsidRDefault="00402F62" w:rsidP="00402F62">
      <w:pPr>
        <w:rPr>
          <w:b/>
          <w:szCs w:val="20"/>
        </w:rPr>
      </w:pPr>
    </w:p>
    <w:p w14:paraId="7AE82AD4" w14:textId="77777777" w:rsidR="00402F62" w:rsidRPr="0028003A" w:rsidRDefault="00402F62" w:rsidP="00402F62">
      <w:pPr>
        <w:rPr>
          <w:b/>
          <w:szCs w:val="20"/>
        </w:rPr>
      </w:pPr>
    </w:p>
    <w:p w14:paraId="37BFFC0E" w14:textId="77777777" w:rsidR="00402F62" w:rsidRPr="0028003A" w:rsidRDefault="00384032" w:rsidP="00402F62">
      <w:pPr>
        <w:rPr>
          <w:b/>
          <w:szCs w:val="20"/>
        </w:rPr>
      </w:pPr>
      <w:r w:rsidRPr="0028003A">
        <w:rPr>
          <w:rFonts w:eastAsia="Arial"/>
          <w:noProof/>
          <w:szCs w:val="20"/>
        </w:rPr>
        <mc:AlternateContent>
          <mc:Choice Requires="wps">
            <w:drawing>
              <wp:anchor distT="0" distB="0" distL="114300" distR="114300" simplePos="0" relativeHeight="251695103" behindDoc="1" locked="0" layoutInCell="1" allowOverlap="1" wp14:anchorId="19444EA9" wp14:editId="6C8A7080">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111355B0" w14:textId="77777777" w:rsidR="00384032" w:rsidRPr="0028003A"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EA9"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111355B0" w14:textId="77777777" w:rsidR="00384032" w:rsidRPr="0028003A" w:rsidRDefault="00384032" w:rsidP="00402F62"/>
                  </w:txbxContent>
                </v:textbox>
              </v:rect>
            </w:pict>
          </mc:Fallback>
        </mc:AlternateContent>
      </w:r>
    </w:p>
    <w:p w14:paraId="5B35746F" w14:textId="77777777" w:rsidR="00402F62" w:rsidRPr="0028003A" w:rsidRDefault="00402F62" w:rsidP="00402F62">
      <w:pPr>
        <w:rPr>
          <w:b/>
          <w:szCs w:val="20"/>
        </w:rPr>
      </w:pPr>
    </w:p>
    <w:p w14:paraId="2CC0ADE0" w14:textId="77777777" w:rsidR="00402F62" w:rsidRPr="0028003A" w:rsidRDefault="003801BB" w:rsidP="00402F62">
      <w:pPr>
        <w:rPr>
          <w:b/>
          <w:szCs w:val="20"/>
        </w:rPr>
      </w:pPr>
      <w:r w:rsidRPr="0028003A">
        <w:rPr>
          <w:b/>
          <w:noProof/>
          <w:szCs w:val="20"/>
        </w:rPr>
        <mc:AlternateContent>
          <mc:Choice Requires="wps">
            <w:drawing>
              <wp:anchor distT="0" distB="0" distL="114300" distR="114300" simplePos="0" relativeHeight="251729920" behindDoc="0" locked="0" layoutInCell="1" allowOverlap="1" wp14:anchorId="160AC6CE" wp14:editId="36797A5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160AC6CE"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76DB4543" w14:textId="77777777" w:rsidR="00402F62" w:rsidRPr="0028003A" w:rsidRDefault="00402F62" w:rsidP="00402F62">
      <w:pPr>
        <w:rPr>
          <w:b/>
          <w:szCs w:val="20"/>
        </w:rPr>
      </w:pPr>
    </w:p>
    <w:p w14:paraId="54FD01D7" w14:textId="77777777" w:rsidR="00402F62" w:rsidRPr="0028003A" w:rsidRDefault="000A6C78" w:rsidP="00402F62">
      <w:pPr>
        <w:rPr>
          <w:b/>
          <w:szCs w:val="20"/>
        </w:rPr>
      </w:pPr>
      <w:r w:rsidRPr="0028003A">
        <w:rPr>
          <w:b/>
          <w:noProof/>
          <w:szCs w:val="20"/>
        </w:rPr>
        <mc:AlternateContent>
          <mc:Choice Requires="wps">
            <w:drawing>
              <wp:anchor distT="0" distB="0" distL="114300" distR="114300" simplePos="0" relativeHeight="251728896" behindDoc="0" locked="0" layoutInCell="1" allowOverlap="1" wp14:anchorId="6D565914" wp14:editId="24A4446F">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6D565914"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v:textbox>
              </v:shape>
            </w:pict>
          </mc:Fallback>
        </mc:AlternateContent>
      </w:r>
    </w:p>
    <w:p w14:paraId="093C8188" w14:textId="77777777" w:rsidR="00384032" w:rsidRPr="0028003A" w:rsidRDefault="00384032" w:rsidP="00402F62">
      <w:pPr>
        <w:rPr>
          <w:b/>
          <w:szCs w:val="20"/>
        </w:rPr>
      </w:pPr>
    </w:p>
    <w:p w14:paraId="7141EB83" w14:textId="77777777" w:rsidR="00384032" w:rsidRPr="0028003A" w:rsidRDefault="00384032" w:rsidP="00384032">
      <w:pPr>
        <w:rPr>
          <w:rFonts w:ascii="Arial Black" w:hAnsi="Arial Black"/>
          <w:color w:val="FFFFFF" w:themeColor="background1"/>
          <w:sz w:val="40"/>
          <w:szCs w:val="40"/>
        </w:rPr>
      </w:pPr>
    </w:p>
    <w:p w14:paraId="08F4E7C5" w14:textId="77777777" w:rsidR="004C4BE7" w:rsidRPr="0028003A"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6EF21F6B104E4E2386F8DC826556B142"/>
        </w:placeholder>
        <w:dataBinding w:prefixMappings="xmlns:ns0='http://purl.org/dc/elements/1.1/' xmlns:ns1='http://schemas.openxmlformats.org/package/2006/metadata/core-properties' " w:xpath="/ns1:coreProperties[1]/ns0:subject[1]" w:storeItemID="{6C3C8BC8-F283-45AE-878A-BAB7291924A1}"/>
        <w:text/>
      </w:sdtPr>
      <w:sdtContent>
        <w:p w14:paraId="366C28B0" w14:textId="3035FFFF" w:rsidR="00384032" w:rsidRPr="0028003A" w:rsidRDefault="00D0570D" w:rsidP="00384032">
          <w:pPr>
            <w:rPr>
              <w:rFonts w:ascii="Arial Black" w:hAnsi="Arial Black"/>
              <w:color w:val="FFFFFF" w:themeColor="background1"/>
              <w:sz w:val="48"/>
              <w:szCs w:val="48"/>
            </w:rPr>
          </w:pPr>
          <w:r w:rsidRPr="0028003A">
            <w:rPr>
              <w:rFonts w:ascii="Arial Black" w:hAnsi="Arial Black"/>
              <w:color w:val="FFFFFF" w:themeColor="background1"/>
              <w:sz w:val="48"/>
              <w:szCs w:val="48"/>
            </w:rPr>
            <w:t>Projektplanung</w:t>
          </w:r>
        </w:p>
      </w:sdtContent>
    </w:sdt>
    <w:sdt>
      <w:sdtPr>
        <w:rPr>
          <w:rFonts w:ascii="Arial Black" w:hAnsi="Arial Black"/>
          <w:color w:val="FFFFFF" w:themeColor="background1"/>
          <w:sz w:val="36"/>
          <w:szCs w:val="36"/>
        </w:rPr>
        <w:alias w:val="Titel"/>
        <w:tag w:val=""/>
        <w:id w:val="95605681"/>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p w14:paraId="6E61C3A6" w14:textId="22F68B12" w:rsidR="002779FB" w:rsidRPr="0028003A" w:rsidRDefault="00095049" w:rsidP="00384032">
          <w:pPr>
            <w:rPr>
              <w:rFonts w:ascii="Arial Black" w:hAnsi="Arial Black"/>
              <w:color w:val="FFFFFF" w:themeColor="background1"/>
              <w:sz w:val="36"/>
              <w:szCs w:val="36"/>
            </w:rPr>
          </w:pPr>
          <w:r>
            <w:rPr>
              <w:rFonts w:ascii="Arial Black" w:hAnsi="Arial Black"/>
              <w:color w:val="FFFFFF" w:themeColor="background1"/>
              <w:sz w:val="36"/>
              <w:szCs w:val="36"/>
            </w:rPr>
            <w:t>Echo</w:t>
          </w:r>
          <w:r w:rsidR="00DC2286">
            <w:rPr>
              <w:rFonts w:ascii="Arial Black" w:hAnsi="Arial Black"/>
              <w:color w:val="FFFFFF" w:themeColor="background1"/>
              <w:sz w:val="36"/>
              <w:szCs w:val="36"/>
            </w:rPr>
            <w:t>P</w:t>
          </w:r>
          <w:r>
            <w:rPr>
              <w:rFonts w:ascii="Arial Black" w:hAnsi="Arial Black"/>
              <w:color w:val="FFFFFF" w:themeColor="background1"/>
              <w:sz w:val="36"/>
              <w:szCs w:val="36"/>
            </w:rPr>
            <w:t>lay</w:t>
          </w:r>
        </w:p>
      </w:sdtContent>
    </w:sdt>
    <w:p w14:paraId="285BBBAE" w14:textId="136D2B75" w:rsidR="00384032"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Informationen</w:t>
      </w:r>
    </w:p>
    <w:p w14:paraId="5EEFF1AB" w14:textId="45969290" w:rsidR="003A5DB8" w:rsidRPr="00095049"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Planung</w:t>
      </w:r>
    </w:p>
    <w:p w14:paraId="623BBFBA" w14:textId="77777777" w:rsidR="002B60AE" w:rsidRPr="0028003A" w:rsidRDefault="002B60AE" w:rsidP="00384032">
      <w:pPr>
        <w:spacing w:after="0" w:line="216" w:lineRule="auto"/>
        <w:contextualSpacing/>
        <w:rPr>
          <w:rFonts w:eastAsia="+mn-ea"/>
          <w:color w:val="FFFFFF" w:themeColor="background1"/>
          <w:kern w:val="24"/>
          <w:sz w:val="36"/>
          <w:szCs w:val="36"/>
        </w:rPr>
      </w:pPr>
    </w:p>
    <w:p w14:paraId="29372148" w14:textId="77777777" w:rsidR="00384032" w:rsidRPr="0028003A" w:rsidRDefault="008A6972">
      <w:pPr>
        <w:rPr>
          <w:rFonts w:eastAsia="+mn-ea"/>
          <w:color w:val="FFFFFF" w:themeColor="background1"/>
          <w:kern w:val="24"/>
          <w:sz w:val="36"/>
          <w:szCs w:val="36"/>
        </w:rPr>
      </w:pPr>
      <w:r w:rsidRPr="0028003A">
        <w:rPr>
          <w:rFonts w:eastAsia="+mn-ea"/>
          <w:noProof/>
          <w:color w:val="FFFFFF" w:themeColor="background1"/>
          <w:kern w:val="24"/>
          <w:sz w:val="36"/>
          <w:szCs w:val="36"/>
        </w:rPr>
        <mc:AlternateContent>
          <mc:Choice Requires="wps">
            <w:drawing>
              <wp:anchor distT="0" distB="0" distL="114300" distR="114300" simplePos="0" relativeHeight="251739136" behindDoc="0" locked="1" layoutInCell="1" allowOverlap="1" wp14:anchorId="4CE22D04" wp14:editId="1BE5D25D">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22D04"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v:textbox>
                <w10:wrap anchorx="margin" anchory="margin"/>
                <w10:anchorlock/>
              </v:shape>
            </w:pict>
          </mc:Fallback>
        </mc:AlternateContent>
      </w:r>
      <w:r w:rsidR="00A45838" w:rsidRPr="0028003A">
        <w:rPr>
          <w:rFonts w:eastAsia="+mn-ea"/>
          <w:noProof/>
          <w:color w:val="FFFFFF" w:themeColor="background1"/>
          <w:kern w:val="24"/>
          <w:sz w:val="36"/>
          <w:szCs w:val="36"/>
        </w:rPr>
        <w:drawing>
          <wp:anchor distT="0" distB="0" distL="114300" distR="114300" simplePos="0" relativeHeight="251738112" behindDoc="0" locked="1" layoutInCell="1" allowOverlap="1" wp14:anchorId="5AC40071" wp14:editId="3C81736E">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sidRPr="0028003A">
        <w:rPr>
          <w:rFonts w:eastAsia="+mn-ea"/>
          <w:color w:val="FFFFFF" w:themeColor="background1"/>
          <w:kern w:val="24"/>
          <w:sz w:val="36"/>
          <w:szCs w:val="36"/>
        </w:rPr>
        <w:br w:type="page"/>
      </w:r>
    </w:p>
    <w:p w14:paraId="43049169" w14:textId="77777777" w:rsidR="00A803CD" w:rsidRPr="0028003A" w:rsidRDefault="00A803CD" w:rsidP="00A803CD">
      <w:pPr>
        <w:pStyle w:val="berschrift-ohneIndex"/>
        <w:rPr>
          <w:color w:val="CCCC00" w:themeColor="text2"/>
        </w:rPr>
      </w:pPr>
      <w:r w:rsidRPr="0028003A">
        <w:lastRenderedPageBreak/>
        <w:t>Inhalt</w:t>
      </w:r>
      <w:r w:rsidRPr="0028003A">
        <w:rPr>
          <w:color w:val="CCCC00" w:themeColor="text2"/>
        </w:rPr>
        <w:t>.</w:t>
      </w:r>
    </w:p>
    <w:p w14:paraId="247FECD9" w14:textId="37250EB2" w:rsidR="00315376" w:rsidRDefault="009A2BD5">
      <w:pPr>
        <w:pStyle w:val="Verzeichnis1"/>
        <w:rPr>
          <w:rFonts w:asciiTheme="minorHAnsi" w:eastAsiaTheme="minorEastAsia" w:hAnsiTheme="minorHAnsi" w:cstheme="minorBidi"/>
          <w:b w:val="0"/>
          <w:kern w:val="2"/>
          <w:sz w:val="24"/>
          <w:szCs w:val="24"/>
          <w:lang w:eastAsia="de-CH"/>
          <w14:ligatures w14:val="standardContextual"/>
        </w:rPr>
      </w:pPr>
      <w:r w:rsidRPr="0028003A">
        <w:rPr>
          <w:noProof w:val="0"/>
        </w:rPr>
        <w:fldChar w:fldCharType="begin"/>
      </w:r>
      <w:r w:rsidRPr="0028003A">
        <w:rPr>
          <w:noProof w:val="0"/>
        </w:rPr>
        <w:instrText xml:space="preserve"> TOC \o "2-3" \h \z \t "Überschrift 1;1" </w:instrText>
      </w:r>
      <w:r w:rsidRPr="0028003A">
        <w:rPr>
          <w:noProof w:val="0"/>
        </w:rPr>
        <w:fldChar w:fldCharType="separate"/>
      </w:r>
      <w:hyperlink w:anchor="_Toc198107080" w:history="1">
        <w:r w:rsidR="00315376" w:rsidRPr="009D1117">
          <w:rPr>
            <w:rStyle w:val="Hyperlink"/>
          </w:rPr>
          <w:t>1</w:t>
        </w:r>
        <w:r w:rsidR="00315376">
          <w:rPr>
            <w:rFonts w:asciiTheme="minorHAnsi" w:eastAsiaTheme="minorEastAsia" w:hAnsiTheme="minorHAnsi" w:cstheme="minorBidi"/>
            <w:b w:val="0"/>
            <w:kern w:val="2"/>
            <w:sz w:val="24"/>
            <w:szCs w:val="24"/>
            <w:lang w:eastAsia="de-CH"/>
            <w14:ligatures w14:val="standardContextual"/>
          </w:rPr>
          <w:tab/>
        </w:r>
        <w:r w:rsidR="00315376" w:rsidRPr="009D1117">
          <w:rPr>
            <w:rStyle w:val="Hyperlink"/>
          </w:rPr>
          <w:t>Planung.</w:t>
        </w:r>
        <w:r w:rsidR="00315376">
          <w:rPr>
            <w:webHidden/>
          </w:rPr>
          <w:tab/>
        </w:r>
        <w:r w:rsidR="00315376">
          <w:rPr>
            <w:webHidden/>
          </w:rPr>
          <w:fldChar w:fldCharType="begin"/>
        </w:r>
        <w:r w:rsidR="00315376">
          <w:rPr>
            <w:webHidden/>
          </w:rPr>
          <w:instrText xml:space="preserve"> PAGEREF _Toc198107080 \h </w:instrText>
        </w:r>
        <w:r w:rsidR="00315376">
          <w:rPr>
            <w:webHidden/>
          </w:rPr>
        </w:r>
        <w:r w:rsidR="00315376">
          <w:rPr>
            <w:webHidden/>
          </w:rPr>
          <w:fldChar w:fldCharType="separate"/>
        </w:r>
        <w:r w:rsidR="00315376">
          <w:rPr>
            <w:webHidden/>
          </w:rPr>
          <w:t>3</w:t>
        </w:r>
        <w:r w:rsidR="00315376">
          <w:rPr>
            <w:webHidden/>
          </w:rPr>
          <w:fldChar w:fldCharType="end"/>
        </w:r>
      </w:hyperlink>
    </w:p>
    <w:p w14:paraId="5AADF7AE" w14:textId="2E127C44"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1" w:history="1">
        <w:r w:rsidRPr="009D1117">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Informationen</w:t>
        </w:r>
        <w:r>
          <w:rPr>
            <w:webHidden/>
          </w:rPr>
          <w:tab/>
        </w:r>
        <w:r>
          <w:rPr>
            <w:webHidden/>
          </w:rPr>
          <w:fldChar w:fldCharType="begin"/>
        </w:r>
        <w:r>
          <w:rPr>
            <w:webHidden/>
          </w:rPr>
          <w:instrText xml:space="preserve"> PAGEREF _Toc198107081 \h </w:instrText>
        </w:r>
        <w:r>
          <w:rPr>
            <w:webHidden/>
          </w:rPr>
        </w:r>
        <w:r>
          <w:rPr>
            <w:webHidden/>
          </w:rPr>
          <w:fldChar w:fldCharType="separate"/>
        </w:r>
        <w:r>
          <w:rPr>
            <w:webHidden/>
          </w:rPr>
          <w:t>3</w:t>
        </w:r>
        <w:r>
          <w:rPr>
            <w:webHidden/>
          </w:rPr>
          <w:fldChar w:fldCharType="end"/>
        </w:r>
      </w:hyperlink>
    </w:p>
    <w:p w14:paraId="5F03A68D" w14:textId="319060C0"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2" w:history="1">
        <w:r w:rsidRPr="009D1117">
          <w:rPr>
            <w:rStyle w:val="Hyperlink"/>
          </w:rPr>
          <w:t>1.1.1</w:t>
        </w:r>
        <w:r>
          <w:rPr>
            <w:rFonts w:asciiTheme="minorHAnsi" w:eastAsiaTheme="minorEastAsia" w:hAnsiTheme="minorHAnsi" w:cstheme="minorBidi"/>
            <w:kern w:val="2"/>
            <w:sz w:val="24"/>
            <w:szCs w:val="24"/>
            <w:lang w:eastAsia="de-CH"/>
            <w14:ligatures w14:val="standardContextual"/>
          </w:rPr>
          <w:tab/>
        </w:r>
        <w:r w:rsidRPr="009D1117">
          <w:rPr>
            <w:rStyle w:val="Hyperlink"/>
          </w:rPr>
          <w:t>Komponente</w:t>
        </w:r>
        <w:r>
          <w:rPr>
            <w:webHidden/>
          </w:rPr>
          <w:tab/>
        </w:r>
        <w:r>
          <w:rPr>
            <w:webHidden/>
          </w:rPr>
          <w:fldChar w:fldCharType="begin"/>
        </w:r>
        <w:r>
          <w:rPr>
            <w:webHidden/>
          </w:rPr>
          <w:instrText xml:space="preserve"> PAGEREF _Toc198107082 \h </w:instrText>
        </w:r>
        <w:r>
          <w:rPr>
            <w:webHidden/>
          </w:rPr>
        </w:r>
        <w:r>
          <w:rPr>
            <w:webHidden/>
          </w:rPr>
          <w:fldChar w:fldCharType="separate"/>
        </w:r>
        <w:r>
          <w:rPr>
            <w:webHidden/>
          </w:rPr>
          <w:t>3</w:t>
        </w:r>
        <w:r>
          <w:rPr>
            <w:webHidden/>
          </w:rPr>
          <w:fldChar w:fldCharType="end"/>
        </w:r>
      </w:hyperlink>
    </w:p>
    <w:p w14:paraId="2A194EFC" w14:textId="46880781"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3" w:history="1">
        <w:r w:rsidRPr="009D1117">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Planung</w:t>
        </w:r>
        <w:r>
          <w:rPr>
            <w:webHidden/>
          </w:rPr>
          <w:tab/>
        </w:r>
        <w:r>
          <w:rPr>
            <w:webHidden/>
          </w:rPr>
          <w:fldChar w:fldCharType="begin"/>
        </w:r>
        <w:r>
          <w:rPr>
            <w:webHidden/>
          </w:rPr>
          <w:instrText xml:space="preserve"> PAGEREF _Toc198107083 \h </w:instrText>
        </w:r>
        <w:r>
          <w:rPr>
            <w:webHidden/>
          </w:rPr>
        </w:r>
        <w:r>
          <w:rPr>
            <w:webHidden/>
          </w:rPr>
          <w:fldChar w:fldCharType="separate"/>
        </w:r>
        <w:r>
          <w:rPr>
            <w:webHidden/>
          </w:rPr>
          <w:t>7</w:t>
        </w:r>
        <w:r>
          <w:rPr>
            <w:webHidden/>
          </w:rPr>
          <w:fldChar w:fldCharType="end"/>
        </w:r>
      </w:hyperlink>
    </w:p>
    <w:p w14:paraId="27F7D245" w14:textId="432F255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4" w:history="1">
        <w:r w:rsidRPr="009D1117">
          <w:rPr>
            <w:rStyle w:val="Hyperlink"/>
          </w:rPr>
          <w:t>1.2.1</w:t>
        </w:r>
        <w:r>
          <w:rPr>
            <w:rFonts w:asciiTheme="minorHAnsi" w:eastAsiaTheme="minorEastAsia" w:hAnsiTheme="minorHAnsi" w:cstheme="minorBidi"/>
            <w:kern w:val="2"/>
            <w:sz w:val="24"/>
            <w:szCs w:val="24"/>
            <w:lang w:eastAsia="de-CH"/>
            <w14:ligatures w14:val="standardContextual"/>
          </w:rPr>
          <w:tab/>
        </w:r>
        <w:r w:rsidRPr="009D1117">
          <w:rPr>
            <w:rStyle w:val="Hyperlink"/>
          </w:rPr>
          <w:t>Original</w:t>
        </w:r>
        <w:r>
          <w:rPr>
            <w:webHidden/>
          </w:rPr>
          <w:tab/>
        </w:r>
        <w:r>
          <w:rPr>
            <w:webHidden/>
          </w:rPr>
          <w:fldChar w:fldCharType="begin"/>
        </w:r>
        <w:r>
          <w:rPr>
            <w:webHidden/>
          </w:rPr>
          <w:instrText xml:space="preserve"> PAGEREF _Toc198107084 \h </w:instrText>
        </w:r>
        <w:r>
          <w:rPr>
            <w:webHidden/>
          </w:rPr>
        </w:r>
        <w:r>
          <w:rPr>
            <w:webHidden/>
          </w:rPr>
          <w:fldChar w:fldCharType="separate"/>
        </w:r>
        <w:r>
          <w:rPr>
            <w:webHidden/>
          </w:rPr>
          <w:t>7</w:t>
        </w:r>
        <w:r>
          <w:rPr>
            <w:webHidden/>
          </w:rPr>
          <w:fldChar w:fldCharType="end"/>
        </w:r>
      </w:hyperlink>
    </w:p>
    <w:p w14:paraId="694A67CC" w14:textId="194F83A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5" w:history="1">
        <w:r w:rsidRPr="009D1117">
          <w:rPr>
            <w:rStyle w:val="Hyperlink"/>
          </w:rPr>
          <w:t>1.2.2</w:t>
        </w:r>
        <w:r>
          <w:rPr>
            <w:rFonts w:asciiTheme="minorHAnsi" w:eastAsiaTheme="minorEastAsia" w:hAnsiTheme="minorHAnsi" w:cstheme="minorBidi"/>
            <w:kern w:val="2"/>
            <w:sz w:val="24"/>
            <w:szCs w:val="24"/>
            <w:lang w:eastAsia="de-CH"/>
            <w14:ligatures w14:val="standardContextual"/>
          </w:rPr>
          <w:tab/>
        </w:r>
        <w:r w:rsidRPr="009D1117">
          <w:rPr>
            <w:rStyle w:val="Hyperlink"/>
          </w:rPr>
          <w:t>Entfernen des PIC16F684</w:t>
        </w:r>
        <w:r>
          <w:rPr>
            <w:webHidden/>
          </w:rPr>
          <w:tab/>
        </w:r>
        <w:r>
          <w:rPr>
            <w:webHidden/>
          </w:rPr>
          <w:fldChar w:fldCharType="begin"/>
        </w:r>
        <w:r>
          <w:rPr>
            <w:webHidden/>
          </w:rPr>
          <w:instrText xml:space="preserve"> PAGEREF _Toc198107085 \h </w:instrText>
        </w:r>
        <w:r>
          <w:rPr>
            <w:webHidden/>
          </w:rPr>
        </w:r>
        <w:r>
          <w:rPr>
            <w:webHidden/>
          </w:rPr>
          <w:fldChar w:fldCharType="separate"/>
        </w:r>
        <w:r>
          <w:rPr>
            <w:webHidden/>
          </w:rPr>
          <w:t>7</w:t>
        </w:r>
        <w:r>
          <w:rPr>
            <w:webHidden/>
          </w:rPr>
          <w:fldChar w:fldCharType="end"/>
        </w:r>
      </w:hyperlink>
    </w:p>
    <w:p w14:paraId="667CE8EE" w14:textId="05AFC0B1"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6" w:history="1">
        <w:r w:rsidRPr="009D1117">
          <w:rPr>
            <w:rStyle w:val="Hyperlink"/>
          </w:rPr>
          <w:t>1.2.3</w:t>
        </w:r>
        <w:r>
          <w:rPr>
            <w:rFonts w:asciiTheme="minorHAnsi" w:eastAsiaTheme="minorEastAsia" w:hAnsiTheme="minorHAnsi" w:cstheme="minorBidi"/>
            <w:kern w:val="2"/>
            <w:sz w:val="24"/>
            <w:szCs w:val="24"/>
            <w:lang w:eastAsia="de-CH"/>
            <w14:ligatures w14:val="standardContextual"/>
          </w:rPr>
          <w:tab/>
        </w:r>
        <w:r w:rsidRPr="009D1117">
          <w:rPr>
            <w:rStyle w:val="Hyperlink"/>
          </w:rPr>
          <w:t>Pins löten</w:t>
        </w:r>
        <w:r>
          <w:rPr>
            <w:webHidden/>
          </w:rPr>
          <w:tab/>
        </w:r>
        <w:r>
          <w:rPr>
            <w:webHidden/>
          </w:rPr>
          <w:fldChar w:fldCharType="begin"/>
        </w:r>
        <w:r>
          <w:rPr>
            <w:webHidden/>
          </w:rPr>
          <w:instrText xml:space="preserve"> PAGEREF _Toc198107086 \h </w:instrText>
        </w:r>
        <w:r>
          <w:rPr>
            <w:webHidden/>
          </w:rPr>
        </w:r>
        <w:r>
          <w:rPr>
            <w:webHidden/>
          </w:rPr>
          <w:fldChar w:fldCharType="separate"/>
        </w:r>
        <w:r>
          <w:rPr>
            <w:webHidden/>
          </w:rPr>
          <w:t>8</w:t>
        </w:r>
        <w:r>
          <w:rPr>
            <w:webHidden/>
          </w:rPr>
          <w:fldChar w:fldCharType="end"/>
        </w:r>
      </w:hyperlink>
    </w:p>
    <w:p w14:paraId="6100DAE9" w14:textId="41C682AA"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7" w:history="1">
        <w:r w:rsidRPr="009D1117">
          <w:rPr>
            <w:rStyle w:val="Hyperlink"/>
          </w:rPr>
          <w:t>1.2.4</w:t>
        </w:r>
        <w:r>
          <w:rPr>
            <w:rFonts w:asciiTheme="minorHAnsi" w:eastAsiaTheme="minorEastAsia" w:hAnsiTheme="minorHAnsi" w:cstheme="minorBidi"/>
            <w:kern w:val="2"/>
            <w:sz w:val="24"/>
            <w:szCs w:val="24"/>
            <w:lang w:eastAsia="de-CH"/>
            <w14:ligatures w14:val="standardContextual"/>
          </w:rPr>
          <w:tab/>
        </w:r>
        <w:r w:rsidRPr="009D1117">
          <w:rPr>
            <w:rStyle w:val="Hyperlink"/>
          </w:rPr>
          <w:t>Verbindung mit dem ESP32</w:t>
        </w:r>
        <w:r>
          <w:rPr>
            <w:webHidden/>
          </w:rPr>
          <w:tab/>
        </w:r>
        <w:r>
          <w:rPr>
            <w:webHidden/>
          </w:rPr>
          <w:fldChar w:fldCharType="begin"/>
        </w:r>
        <w:r>
          <w:rPr>
            <w:webHidden/>
          </w:rPr>
          <w:instrText xml:space="preserve"> PAGEREF _Toc198107087 \h </w:instrText>
        </w:r>
        <w:r>
          <w:rPr>
            <w:webHidden/>
          </w:rPr>
        </w:r>
        <w:r>
          <w:rPr>
            <w:webHidden/>
          </w:rPr>
          <w:fldChar w:fldCharType="separate"/>
        </w:r>
        <w:r>
          <w:rPr>
            <w:webHidden/>
          </w:rPr>
          <w:t>9</w:t>
        </w:r>
        <w:r>
          <w:rPr>
            <w:webHidden/>
          </w:rPr>
          <w:fldChar w:fldCharType="end"/>
        </w:r>
      </w:hyperlink>
    </w:p>
    <w:p w14:paraId="78DAFE6C" w14:textId="597A1547" w:rsidR="00315376" w:rsidRDefault="00315376">
      <w:pPr>
        <w:pStyle w:val="Verzeichnis1"/>
        <w:rPr>
          <w:rFonts w:asciiTheme="minorHAnsi" w:eastAsiaTheme="minorEastAsia" w:hAnsiTheme="minorHAnsi" w:cstheme="minorBidi"/>
          <w:b w:val="0"/>
          <w:kern w:val="2"/>
          <w:sz w:val="24"/>
          <w:szCs w:val="24"/>
          <w:lang w:eastAsia="de-CH"/>
          <w14:ligatures w14:val="standardContextual"/>
        </w:rPr>
      </w:pPr>
      <w:hyperlink w:anchor="_Toc198107088" w:history="1">
        <w:r w:rsidRPr="009D1117">
          <w:rPr>
            <w:rStyle w:val="Hyperlink"/>
          </w:rPr>
          <w:t>2</w:t>
        </w:r>
        <w:r>
          <w:rPr>
            <w:rFonts w:asciiTheme="minorHAnsi" w:eastAsiaTheme="minorEastAsia" w:hAnsiTheme="minorHAnsi" w:cstheme="minorBidi"/>
            <w:b w:val="0"/>
            <w:kern w:val="2"/>
            <w:sz w:val="24"/>
            <w:szCs w:val="24"/>
            <w:lang w:eastAsia="de-CH"/>
            <w14:ligatures w14:val="standardContextual"/>
          </w:rPr>
          <w:tab/>
        </w:r>
        <w:r w:rsidRPr="009D1117">
          <w:rPr>
            <w:rStyle w:val="Hyperlink"/>
          </w:rPr>
          <w:t>Verzeichnisse.</w:t>
        </w:r>
        <w:r>
          <w:rPr>
            <w:webHidden/>
          </w:rPr>
          <w:tab/>
        </w:r>
        <w:r>
          <w:rPr>
            <w:webHidden/>
          </w:rPr>
          <w:fldChar w:fldCharType="begin"/>
        </w:r>
        <w:r>
          <w:rPr>
            <w:webHidden/>
          </w:rPr>
          <w:instrText xml:space="preserve"> PAGEREF _Toc198107088 \h </w:instrText>
        </w:r>
        <w:r>
          <w:rPr>
            <w:webHidden/>
          </w:rPr>
        </w:r>
        <w:r>
          <w:rPr>
            <w:webHidden/>
          </w:rPr>
          <w:fldChar w:fldCharType="separate"/>
        </w:r>
        <w:r>
          <w:rPr>
            <w:webHidden/>
          </w:rPr>
          <w:t>10</w:t>
        </w:r>
        <w:r>
          <w:rPr>
            <w:webHidden/>
          </w:rPr>
          <w:fldChar w:fldCharType="end"/>
        </w:r>
      </w:hyperlink>
    </w:p>
    <w:p w14:paraId="045F7704" w14:textId="7F939C1F"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9" w:history="1">
        <w:r w:rsidRPr="009D1117">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Abbildungen</w:t>
        </w:r>
        <w:r>
          <w:rPr>
            <w:webHidden/>
          </w:rPr>
          <w:tab/>
        </w:r>
        <w:r>
          <w:rPr>
            <w:webHidden/>
          </w:rPr>
          <w:fldChar w:fldCharType="begin"/>
        </w:r>
        <w:r>
          <w:rPr>
            <w:webHidden/>
          </w:rPr>
          <w:instrText xml:space="preserve"> PAGEREF _Toc198107089 \h </w:instrText>
        </w:r>
        <w:r>
          <w:rPr>
            <w:webHidden/>
          </w:rPr>
        </w:r>
        <w:r>
          <w:rPr>
            <w:webHidden/>
          </w:rPr>
          <w:fldChar w:fldCharType="separate"/>
        </w:r>
        <w:r>
          <w:rPr>
            <w:webHidden/>
          </w:rPr>
          <w:t>10</w:t>
        </w:r>
        <w:r>
          <w:rPr>
            <w:webHidden/>
          </w:rPr>
          <w:fldChar w:fldCharType="end"/>
        </w:r>
      </w:hyperlink>
    </w:p>
    <w:p w14:paraId="5D6578A4" w14:textId="14B8BAC7"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0" w:history="1">
        <w:r w:rsidRPr="009D1117">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Tabellen</w:t>
        </w:r>
        <w:r>
          <w:rPr>
            <w:webHidden/>
          </w:rPr>
          <w:tab/>
        </w:r>
        <w:r>
          <w:rPr>
            <w:webHidden/>
          </w:rPr>
          <w:fldChar w:fldCharType="begin"/>
        </w:r>
        <w:r>
          <w:rPr>
            <w:webHidden/>
          </w:rPr>
          <w:instrText xml:space="preserve"> PAGEREF _Toc198107090 \h </w:instrText>
        </w:r>
        <w:r>
          <w:rPr>
            <w:webHidden/>
          </w:rPr>
        </w:r>
        <w:r>
          <w:rPr>
            <w:webHidden/>
          </w:rPr>
          <w:fldChar w:fldCharType="separate"/>
        </w:r>
        <w:r>
          <w:rPr>
            <w:webHidden/>
          </w:rPr>
          <w:t>10</w:t>
        </w:r>
        <w:r>
          <w:rPr>
            <w:webHidden/>
          </w:rPr>
          <w:fldChar w:fldCharType="end"/>
        </w:r>
      </w:hyperlink>
    </w:p>
    <w:p w14:paraId="18D22185" w14:textId="37FE37FC"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1" w:history="1">
        <w:r w:rsidRPr="009D1117">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Quellen</w:t>
        </w:r>
        <w:r>
          <w:rPr>
            <w:webHidden/>
          </w:rPr>
          <w:tab/>
        </w:r>
        <w:r>
          <w:rPr>
            <w:webHidden/>
          </w:rPr>
          <w:fldChar w:fldCharType="begin"/>
        </w:r>
        <w:r>
          <w:rPr>
            <w:webHidden/>
          </w:rPr>
          <w:instrText xml:space="preserve"> PAGEREF _Toc198107091 \h </w:instrText>
        </w:r>
        <w:r>
          <w:rPr>
            <w:webHidden/>
          </w:rPr>
        </w:r>
        <w:r>
          <w:rPr>
            <w:webHidden/>
          </w:rPr>
          <w:fldChar w:fldCharType="separate"/>
        </w:r>
        <w:r>
          <w:rPr>
            <w:webHidden/>
          </w:rPr>
          <w:t>10</w:t>
        </w:r>
        <w:r>
          <w:rPr>
            <w:webHidden/>
          </w:rPr>
          <w:fldChar w:fldCharType="end"/>
        </w:r>
      </w:hyperlink>
    </w:p>
    <w:p w14:paraId="5451034A" w14:textId="505C9B0C" w:rsidR="00A803CD" w:rsidRPr="0028003A" w:rsidRDefault="009A2BD5" w:rsidP="00A803CD">
      <w:r w:rsidRPr="0028003A">
        <w:rPr>
          <w:b/>
        </w:rPr>
        <w:fldChar w:fldCharType="end"/>
      </w:r>
    </w:p>
    <w:bookmarkStart w:id="0" w:name="_Toc198107080"/>
    <w:p w14:paraId="42F80998" w14:textId="210D5EC9" w:rsidR="002C1FDE" w:rsidRPr="0028003A" w:rsidRDefault="002C1FDE" w:rsidP="008E314C">
      <w:pPr>
        <w:pStyle w:val="berschrift1"/>
        <w:rPr>
          <w:color w:val="CCCC00" w:themeColor="text2"/>
        </w:rPr>
      </w:pPr>
      <w:r w:rsidRPr="0028003A">
        <w:rPr>
          <w:rFonts w:eastAsia="Arial"/>
          <w:noProof/>
          <w:szCs w:val="20"/>
        </w:rPr>
        <w:lastRenderedPageBreak/>
        <mc:AlternateContent>
          <mc:Choice Requires="wps">
            <w:drawing>
              <wp:anchor distT="0" distB="0" distL="114300" distR="114300" simplePos="0" relativeHeight="251737088" behindDoc="0" locked="0" layoutInCell="1" allowOverlap="1" wp14:anchorId="5A3B317D" wp14:editId="2BE669D2">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7B84"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6064" behindDoc="0" locked="0" layoutInCell="1" allowOverlap="1" wp14:anchorId="417655DC" wp14:editId="73C8B814">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6896"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5040" behindDoc="0" locked="0" layoutInCell="1" allowOverlap="1" wp14:anchorId="764ACB54" wp14:editId="2E673D4B">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376"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D77364" w:rsidRPr="0028003A">
        <w:t>Planung</w:t>
      </w:r>
      <w:r w:rsidRPr="0028003A">
        <w:rPr>
          <w:color w:val="CCCC00" w:themeColor="text2"/>
        </w:rPr>
        <w:t>.</w:t>
      </w:r>
      <w:bookmarkEnd w:id="0"/>
    </w:p>
    <w:p w14:paraId="7CC5AAA5" w14:textId="24F28182" w:rsidR="002C1FDE" w:rsidRDefault="003F73EB" w:rsidP="002C1FDE">
      <w:pPr>
        <w:pStyle w:val="berschrift2"/>
      </w:pPr>
      <w:bookmarkStart w:id="1" w:name="_Toc198107081"/>
      <w:r w:rsidRPr="0028003A">
        <w:t>Informationen</w:t>
      </w:r>
      <w:bookmarkEnd w:id="1"/>
    </w:p>
    <w:p w14:paraId="4511873C" w14:textId="77777777" w:rsidR="00056D99" w:rsidRDefault="00056D99" w:rsidP="00056D99">
      <w:pPr>
        <w:pStyle w:val="berschrift3"/>
      </w:pPr>
      <w:bookmarkStart w:id="2" w:name="_Toc197608409"/>
      <w:bookmarkStart w:id="3" w:name="_Toc198107082"/>
      <w:r>
        <w:t>Komponente</w:t>
      </w:r>
      <w:bookmarkEnd w:id="2"/>
      <w:bookmarkEnd w:id="3"/>
    </w:p>
    <w:p w14:paraId="4C7DD32A" w14:textId="77777777" w:rsidR="00056D99" w:rsidRPr="00476185" w:rsidRDefault="00056D99" w:rsidP="00056D99">
      <w:pPr>
        <w:pStyle w:val="berschrift4"/>
      </w:pPr>
      <w:r w:rsidRPr="00476185">
        <w:t>FREKVENS LED multi-use light</w:t>
      </w:r>
    </w:p>
    <w:p w14:paraId="2463E226" w14:textId="77777777" w:rsidR="00C075CB" w:rsidRDefault="00056D99" w:rsidP="00C075CB">
      <w:pPr>
        <w:keepNext/>
      </w:pPr>
      <w:r>
        <w:rPr>
          <w:noProof/>
        </w:rPr>
        <w:drawing>
          <wp:inline distT="0" distB="0" distL="0" distR="0" wp14:anchorId="183A2583" wp14:editId="09BDC3E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ACF19" w14:textId="74037D3C" w:rsidR="00056D99" w:rsidRDefault="00C075CB" w:rsidP="00C075CB">
      <w:pPr>
        <w:pStyle w:val="Beschriftung"/>
      </w:pPr>
      <w:bookmarkStart w:id="4" w:name="_Toc198114483"/>
      <w:r>
        <w:t xml:space="preserve">Abbildung </w:t>
      </w:r>
      <w:fldSimple w:instr=" SEQ Abbildung \* ARABIC ">
        <w:r w:rsidR="00CE0A05">
          <w:rPr>
            <w:noProof/>
          </w:rPr>
          <w:t>1</w:t>
        </w:r>
      </w:fldSimple>
      <w:r>
        <w:t xml:space="preserve"> LED-Box</w:t>
      </w:r>
      <w:bookmarkEnd w:id="4"/>
    </w:p>
    <w:p w14:paraId="2987A795" w14:textId="7CF5C404" w:rsidR="00056D99" w:rsidRDefault="00056D99" w:rsidP="00056D99">
      <w:r w:rsidRPr="00FD1BC0">
        <w:t>In der LED-Box von Teenage Engineering befindet sich ein System, das Licht in verschiedenen Mustern ausstrahlt und auf äu</w:t>
      </w:r>
      <w:r w:rsidR="00EF2632">
        <w:t>ss</w:t>
      </w:r>
      <w:r w:rsidRPr="00FD1BC0">
        <w:t>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t>zu</w:t>
      </w:r>
      <w:r w:rsidRPr="00FD1BC0">
        <w:t xml:space="preserve">bauen. Die LED-Anzeige soll dabei nicht nur Muster, sondern auch einfache Spielformen grafisch darstellen können, wodurch aus der ursprünglichen Licht </w:t>
      </w:r>
      <w:r>
        <w:t>B</w:t>
      </w:r>
      <w:r w:rsidRPr="00FD1BC0">
        <w:t>ox ein interaktives Spielgerät entsteht.</w:t>
      </w:r>
    </w:p>
    <w:p w14:paraId="5434CD21" w14:textId="77777777" w:rsidR="00056D99" w:rsidRPr="00591195" w:rsidRDefault="00056D99" w:rsidP="00056D99">
      <w:pPr>
        <w:pStyle w:val="berschrift4"/>
        <w:rPr>
          <w:lang w:val="en-GB"/>
        </w:rPr>
      </w:pPr>
      <w:r w:rsidRPr="005368E5">
        <w:rPr>
          <w:lang w:val="en-GB"/>
        </w:rPr>
        <w:t>LED-Screen</w:t>
      </w:r>
    </w:p>
    <w:p w14:paraId="21550F9D" w14:textId="06821EB2" w:rsidR="00C075CB" w:rsidRDefault="00056D99" w:rsidP="00C075CB">
      <w:pPr>
        <w:keepNext/>
      </w:pPr>
      <w:r>
        <w:rPr>
          <w:noProof/>
          <w:lang w:val="en-GB"/>
        </w:rPr>
        <w:drawing>
          <wp:inline distT="0" distB="0" distL="0" distR="0" wp14:anchorId="5010EF99" wp14:editId="67F273CF">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5651" name="Grafik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075CB" w:rsidRPr="005368E5">
        <w:rPr>
          <w:noProof/>
        </w:rPr>
        <w:drawing>
          <wp:inline distT="0" distB="0" distL="0" distR="0" wp14:anchorId="48E047B7" wp14:editId="5F2C0208">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AE4834" w14:textId="350C1662" w:rsidR="00056D99" w:rsidRPr="005368E5" w:rsidRDefault="00C075CB" w:rsidP="00C075CB">
      <w:pPr>
        <w:pStyle w:val="Beschriftung"/>
      </w:pPr>
      <w:bookmarkStart w:id="5" w:name="_Toc198114484"/>
      <w:r>
        <w:t xml:space="preserve">Abbildung </w:t>
      </w:r>
      <w:fldSimple w:instr=" SEQ Abbildung \* ARABIC ">
        <w:r w:rsidR="00CE0A05">
          <w:rPr>
            <w:noProof/>
          </w:rPr>
          <w:t>2</w:t>
        </w:r>
      </w:fldSimple>
      <w:r>
        <w:t xml:space="preserve"> LED-Screen</w:t>
      </w:r>
      <w:bookmarkEnd w:id="5"/>
    </w:p>
    <w:p w14:paraId="19D818EA" w14:textId="3733ED5A" w:rsidR="00056D99" w:rsidRDefault="00056D99" w:rsidP="00056D99">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t xml:space="preserve"> der LEDs</w:t>
      </w:r>
      <w:r w:rsidRPr="005368E5">
        <w:t>, wodurch unterschiedliche Muster und Animationen auf dem Display dargestellt werden können.</w:t>
      </w:r>
    </w:p>
    <w:p w14:paraId="3005B868" w14:textId="77777777" w:rsidR="00056D99" w:rsidRPr="00DA5526" w:rsidRDefault="00056D99" w:rsidP="00056D99">
      <w:pPr>
        <w:pStyle w:val="berschrift4"/>
        <w:rPr>
          <w:lang w:val="en-GB"/>
        </w:rPr>
      </w:pPr>
      <w:r w:rsidRPr="00DA5526">
        <w:rPr>
          <w:lang w:val="en-GB"/>
        </w:rPr>
        <w:lastRenderedPageBreak/>
        <w:t>Original Carrier Board</w:t>
      </w:r>
    </w:p>
    <w:p w14:paraId="47C48ED4" w14:textId="77777777" w:rsidR="00C075CB" w:rsidRDefault="00056D99" w:rsidP="00C075CB">
      <w:pPr>
        <w:keepNext/>
      </w:pPr>
      <w:r>
        <w:rPr>
          <w:noProof/>
          <w:lang w:val="en-GB"/>
        </w:rPr>
        <w:drawing>
          <wp:inline distT="0" distB="0" distL="0" distR="0" wp14:anchorId="7C793A9A" wp14:editId="5B51CC66">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8251" name="Grafik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804CDD" w14:textId="0EA98C68" w:rsidR="00056D99" w:rsidRPr="00E27AFE" w:rsidRDefault="00C075CB" w:rsidP="00C075CB">
      <w:pPr>
        <w:pStyle w:val="Beschriftung"/>
      </w:pPr>
      <w:bookmarkStart w:id="6" w:name="_Toc198114485"/>
      <w:r>
        <w:t xml:space="preserve">Abbildung </w:t>
      </w:r>
      <w:fldSimple w:instr=" SEQ Abbildung \* ARABIC ">
        <w:r w:rsidR="00CE0A05">
          <w:rPr>
            <w:noProof/>
          </w:rPr>
          <w:t>3</w:t>
        </w:r>
      </w:fldSimple>
      <w:r>
        <w:t xml:space="preserve"> Original Carrier Board</w:t>
      </w:r>
      <w:bookmarkEnd w:id="6"/>
    </w:p>
    <w:p w14:paraId="6311A761" w14:textId="77777777" w:rsidR="00056D99" w:rsidRDefault="00056D99" w:rsidP="00056D99">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374F2010" w14:textId="77777777" w:rsidR="00056D99" w:rsidRDefault="00056D99" w:rsidP="00056D99">
      <w:pPr>
        <w:pStyle w:val="berschrift4"/>
        <w:rPr>
          <w:lang w:val="en-GB"/>
        </w:rPr>
      </w:pPr>
      <w:r w:rsidRPr="00DA5526">
        <w:rPr>
          <w:lang w:val="en-GB"/>
        </w:rPr>
        <w:t>PIC16F684</w:t>
      </w:r>
    </w:p>
    <w:p w14:paraId="3FCB2B99" w14:textId="77777777" w:rsidR="00C075CB" w:rsidRDefault="00056D99" w:rsidP="00C075CB">
      <w:pPr>
        <w:keepNext/>
      </w:pPr>
      <w:r>
        <w:rPr>
          <w:noProof/>
        </w:rPr>
        <w:drawing>
          <wp:inline distT="0" distB="0" distL="0" distR="0" wp14:anchorId="53E6E8F6" wp14:editId="5C840520">
            <wp:extent cx="1674303" cy="1669773"/>
            <wp:effectExtent l="133350" t="76200" r="78740" b="140335"/>
            <wp:docPr id="390064725"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8DC7E6" w14:textId="66298AB7" w:rsidR="00056D99" w:rsidRPr="00E27AFE" w:rsidRDefault="00C075CB" w:rsidP="00C075CB">
      <w:pPr>
        <w:pStyle w:val="Beschriftung"/>
        <w:rPr>
          <w:b/>
          <w:bCs/>
        </w:rPr>
      </w:pPr>
      <w:bookmarkStart w:id="7" w:name="_Toc198114486"/>
      <w:r>
        <w:t xml:space="preserve">Abbildung </w:t>
      </w:r>
      <w:fldSimple w:instr=" SEQ Abbildung \* ARABIC ">
        <w:r w:rsidR="00CE0A05">
          <w:rPr>
            <w:noProof/>
          </w:rPr>
          <w:t>4</w:t>
        </w:r>
      </w:fldSimple>
      <w:r>
        <w:t xml:space="preserve"> PIC16F684</w:t>
      </w:r>
      <w:bookmarkEnd w:id="7"/>
    </w:p>
    <w:p w14:paraId="0CB8F2AD" w14:textId="5E256E55" w:rsidR="00C075CB" w:rsidRDefault="00056D99" w:rsidP="00056D99">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FBF52BB" w14:textId="77777777" w:rsidR="00056D99" w:rsidRDefault="00056D99" w:rsidP="00056D99">
      <w:pPr>
        <w:pStyle w:val="berschrift4"/>
      </w:pPr>
      <w:r w:rsidRPr="002F1C6B">
        <w:t>LM358</w:t>
      </w:r>
    </w:p>
    <w:p w14:paraId="44902815" w14:textId="77777777" w:rsidR="00C075CB" w:rsidRDefault="00056D99" w:rsidP="00C075CB">
      <w:pPr>
        <w:keepNext/>
      </w:pPr>
      <w:r>
        <w:rPr>
          <w:b/>
          <w:bCs/>
          <w:noProof/>
        </w:rPr>
        <w:drawing>
          <wp:inline distT="0" distB="0" distL="0" distR="0" wp14:anchorId="4FC57BB5" wp14:editId="12407D63">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121" name="Grafik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D5A174" w14:textId="296A1620" w:rsidR="00056D99" w:rsidRDefault="00C075CB" w:rsidP="00C075CB">
      <w:pPr>
        <w:pStyle w:val="Beschriftung"/>
        <w:rPr>
          <w:b/>
          <w:bCs/>
        </w:rPr>
      </w:pPr>
      <w:bookmarkStart w:id="8" w:name="_Toc198114487"/>
      <w:r>
        <w:t xml:space="preserve">Abbildung </w:t>
      </w:r>
      <w:fldSimple w:instr=" SEQ Abbildung \* ARABIC ">
        <w:r w:rsidR="00CE0A05">
          <w:rPr>
            <w:noProof/>
          </w:rPr>
          <w:t>5</w:t>
        </w:r>
      </w:fldSimple>
      <w:r>
        <w:t xml:space="preserve"> LM358</w:t>
      </w:r>
      <w:bookmarkEnd w:id="8"/>
    </w:p>
    <w:p w14:paraId="139FD0F6" w14:textId="77777777" w:rsidR="00056D99" w:rsidRDefault="00056D99" w:rsidP="00056D99">
      <w:r w:rsidRPr="002F1C6B">
        <w:lastRenderedPageBreak/>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4FDAB57C" w14:textId="77777777" w:rsidR="00056D99" w:rsidRDefault="00056D99" w:rsidP="00056D99">
      <w:pPr>
        <w:pStyle w:val="berschrift4"/>
        <w:rPr>
          <w:rStyle w:val="base"/>
          <w:b/>
          <w:bCs/>
          <w:lang w:val="en-GB"/>
        </w:rPr>
      </w:pPr>
      <w:r w:rsidRPr="00DA5526">
        <w:rPr>
          <w:rStyle w:val="base"/>
          <w:b/>
          <w:bCs/>
          <w:lang w:val="en-GB"/>
        </w:rPr>
        <w:t>SparkFun MicroMod ATP Carrier Board</w:t>
      </w:r>
    </w:p>
    <w:p w14:paraId="55BCE32C" w14:textId="77777777" w:rsidR="00C075CB" w:rsidRDefault="00056D99" w:rsidP="00C075CB">
      <w:pPr>
        <w:keepNext/>
      </w:pPr>
      <w:r>
        <w:rPr>
          <w:noProof/>
        </w:rPr>
        <w:drawing>
          <wp:inline distT="0" distB="0" distL="0" distR="0" wp14:anchorId="6DDBD4AD" wp14:editId="257AE6C9">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4712BB1" w14:textId="3AC5EB60" w:rsidR="00056D99" w:rsidRDefault="00C075CB" w:rsidP="00C075CB">
      <w:pPr>
        <w:pStyle w:val="Beschriftung"/>
      </w:pPr>
      <w:bookmarkStart w:id="9" w:name="_Toc198114488"/>
      <w:r>
        <w:t xml:space="preserve">Abbildung </w:t>
      </w:r>
      <w:fldSimple w:instr=" SEQ Abbildung \* ARABIC ">
        <w:r w:rsidR="00CE0A05">
          <w:rPr>
            <w:noProof/>
          </w:rPr>
          <w:t>6</w:t>
        </w:r>
      </w:fldSimple>
      <w:r>
        <w:t xml:space="preserve"> Carrier Board</w:t>
      </w:r>
      <w:bookmarkEnd w:id="9"/>
    </w:p>
    <w:p w14:paraId="19BE2C63" w14:textId="3B1BFE5F" w:rsidR="00056D99" w:rsidRDefault="00056D99" w:rsidP="00056D99">
      <w:r w:rsidRPr="00387D06">
        <w:t>Das Carrier Board von SparkFun dient dazu, die kleinen Pins eines Prozessormoduls zugänglich zu machen, indem es sie auf grö</w:t>
      </w:r>
      <w:r w:rsidR="00EF2632">
        <w:t>ss</w:t>
      </w:r>
      <w:r w:rsidRPr="00387D06">
        <w:t>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7D039339" w14:textId="77777777" w:rsidR="00056D99" w:rsidRPr="00476185" w:rsidRDefault="00056D99" w:rsidP="00056D99">
      <w:pPr>
        <w:pStyle w:val="berschrift4"/>
      </w:pPr>
      <w:r w:rsidRPr="00476185">
        <w:rPr>
          <w:rStyle w:val="base"/>
          <w:b/>
          <w:bCs/>
        </w:rPr>
        <w:t>ESP32 Pro</w:t>
      </w:r>
      <w:r>
        <w:rPr>
          <w:rStyle w:val="base"/>
          <w:b/>
          <w:bCs/>
        </w:rPr>
        <w:t>z</w:t>
      </w:r>
      <w:r w:rsidRPr="00476185">
        <w:rPr>
          <w:rStyle w:val="base"/>
          <w:b/>
          <w:bCs/>
        </w:rPr>
        <w:t>essor</w:t>
      </w:r>
      <w:r w:rsidRPr="00476185">
        <w:t xml:space="preserve"> </w:t>
      </w:r>
    </w:p>
    <w:p w14:paraId="0AF22F1E" w14:textId="77777777" w:rsidR="00C075CB" w:rsidRDefault="00056D99" w:rsidP="00C075CB">
      <w:pPr>
        <w:keepNext/>
      </w:pPr>
      <w:r>
        <w:rPr>
          <w:noProof/>
        </w:rPr>
        <w:drawing>
          <wp:inline distT="0" distB="0" distL="0" distR="0" wp14:anchorId="76F48342" wp14:editId="1D5C7DCE">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33F7AF" w14:textId="181BD344" w:rsidR="00056D99" w:rsidRDefault="00C075CB" w:rsidP="00C075CB">
      <w:pPr>
        <w:pStyle w:val="Beschriftung"/>
      </w:pPr>
      <w:bookmarkStart w:id="10" w:name="_Toc198114489"/>
      <w:r>
        <w:t xml:space="preserve">Abbildung </w:t>
      </w:r>
      <w:fldSimple w:instr=" SEQ Abbildung \* ARABIC ">
        <w:r w:rsidR="00CE0A05">
          <w:rPr>
            <w:noProof/>
          </w:rPr>
          <w:t>7</w:t>
        </w:r>
      </w:fldSimple>
      <w:r>
        <w:t xml:space="preserve"> ESP32</w:t>
      </w:r>
      <w:bookmarkEnd w:id="10"/>
    </w:p>
    <w:p w14:paraId="3994B3B3" w14:textId="0875FF45" w:rsidR="002D49F2" w:rsidRDefault="00056D99" w:rsidP="00557DF4">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6448004E" w14:textId="2B200E1D" w:rsidR="00E27AFE" w:rsidRDefault="00E27AFE" w:rsidP="00E27AFE">
      <w:pPr>
        <w:pStyle w:val="berschrift4"/>
      </w:pPr>
      <w:bookmarkStart w:id="11" w:name="_Hlk198104893"/>
      <w:r>
        <w:t>DIP300-SOIC-16N</w:t>
      </w:r>
    </w:p>
    <w:p w14:paraId="4DCFC873" w14:textId="77777777" w:rsidR="00E27AFE" w:rsidRDefault="00E27AFE" w:rsidP="00E27AFE">
      <w:pPr>
        <w:keepNext/>
      </w:pPr>
      <w:r>
        <w:rPr>
          <w:noProof/>
        </w:rPr>
        <w:drawing>
          <wp:inline distT="0" distB="0" distL="0" distR="0" wp14:anchorId="24106238" wp14:editId="7443411C">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619266" w14:textId="4B8D6C29" w:rsidR="00E27AFE" w:rsidRDefault="00E27AFE" w:rsidP="00E27AFE">
      <w:pPr>
        <w:pStyle w:val="Beschriftung"/>
      </w:pPr>
      <w:bookmarkStart w:id="12" w:name="_Toc198114490"/>
      <w:r>
        <w:t xml:space="preserve">Abbildung </w:t>
      </w:r>
      <w:fldSimple w:instr=" SEQ Abbildung \* ARABIC ">
        <w:r w:rsidR="00CE0A05">
          <w:rPr>
            <w:noProof/>
          </w:rPr>
          <w:t>8</w:t>
        </w:r>
      </w:fldSimple>
      <w:r>
        <w:t xml:space="preserve"> DIP300-SOIC-16N</w:t>
      </w:r>
      <w:bookmarkEnd w:id="12"/>
    </w:p>
    <w:p w14:paraId="38837468" w14:textId="7B7BC3EB" w:rsidR="00E27AFE" w:rsidRPr="00E27AFE" w:rsidRDefault="008E0311" w:rsidP="00E27AFE">
      <w:r w:rsidRPr="008E0311">
        <w:lastRenderedPageBreak/>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92150A0" w14:textId="264235F8" w:rsidR="00E27AFE" w:rsidRDefault="00E27AFE" w:rsidP="00E27AFE">
      <w:pPr>
        <w:pStyle w:val="berschrift4"/>
      </w:pPr>
      <w:r>
        <w:t>HRS-1B-07-GA</w:t>
      </w:r>
    </w:p>
    <w:p w14:paraId="2CB9719E" w14:textId="77777777" w:rsidR="00E27AFE" w:rsidRDefault="00E27AFE" w:rsidP="00E27AFE">
      <w:pPr>
        <w:keepNext/>
      </w:pPr>
      <w:r>
        <w:rPr>
          <w:noProof/>
        </w:rPr>
        <w:drawing>
          <wp:inline distT="0" distB="0" distL="0" distR="0" wp14:anchorId="323D9FC9" wp14:editId="751FA619">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A9A8828" w14:textId="0E41089D" w:rsidR="00E27AFE" w:rsidRDefault="00E27AFE" w:rsidP="00E27AFE">
      <w:pPr>
        <w:pStyle w:val="Beschriftung"/>
      </w:pPr>
      <w:bookmarkStart w:id="13" w:name="_Toc198114491"/>
      <w:r>
        <w:t xml:space="preserve">Abbildung </w:t>
      </w:r>
      <w:fldSimple w:instr=" SEQ Abbildung \* ARABIC ">
        <w:r w:rsidR="00CE0A05">
          <w:rPr>
            <w:noProof/>
          </w:rPr>
          <w:t>9</w:t>
        </w:r>
      </w:fldSimple>
      <w:r>
        <w:t xml:space="preserve"> HRS-1B-07-GA</w:t>
      </w:r>
      <w:bookmarkEnd w:id="13"/>
    </w:p>
    <w:p w14:paraId="23D5D78F" w14:textId="0BB01AB9" w:rsidR="00E27AFE" w:rsidRPr="00E27AFE" w:rsidRDefault="008E0311" w:rsidP="00E27AFE">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tbl>
      <w:tblPr>
        <w:tblStyle w:val="Tabellenraster"/>
        <w:tblW w:w="0" w:type="auto"/>
        <w:tblLook w:val="04A0" w:firstRow="1" w:lastRow="0" w:firstColumn="1" w:lastColumn="0" w:noHBand="0" w:noVBand="1"/>
      </w:tblPr>
      <w:tblGrid>
        <w:gridCol w:w="1028"/>
        <w:gridCol w:w="8318"/>
      </w:tblGrid>
      <w:tr w:rsidR="00B73BBB" w:rsidRPr="0028003A" w14:paraId="2DEEF292" w14:textId="77777777" w:rsidTr="00D653E0">
        <w:tc>
          <w:tcPr>
            <w:tcW w:w="1028" w:type="dxa"/>
          </w:tcPr>
          <w:bookmarkEnd w:id="11"/>
          <w:p w14:paraId="3EA379E7" w14:textId="3122EA02" w:rsidR="00B73BBB" w:rsidRPr="0028003A" w:rsidRDefault="00B73BBB" w:rsidP="00B73BBB">
            <w:pPr>
              <w:jc w:val="center"/>
            </w:pPr>
            <w:r w:rsidRPr="0028003A">
              <w:t>Begriff</w:t>
            </w:r>
          </w:p>
        </w:tc>
        <w:tc>
          <w:tcPr>
            <w:tcW w:w="8318" w:type="dxa"/>
          </w:tcPr>
          <w:p w14:paraId="208874A0" w14:textId="74842AF5" w:rsidR="00B73BBB" w:rsidRPr="0028003A" w:rsidRDefault="00B73BBB" w:rsidP="00B73BBB">
            <w:pPr>
              <w:jc w:val="center"/>
            </w:pPr>
            <w:r w:rsidRPr="0028003A">
              <w:t>Beschreibung</w:t>
            </w:r>
          </w:p>
        </w:tc>
      </w:tr>
      <w:tr w:rsidR="00ED2BFE" w:rsidRPr="0028003A" w14:paraId="36B02C7B" w14:textId="77777777" w:rsidTr="00575045">
        <w:tc>
          <w:tcPr>
            <w:tcW w:w="9346" w:type="dxa"/>
            <w:gridSpan w:val="2"/>
          </w:tcPr>
          <w:p w14:paraId="3E9D6172" w14:textId="55B097B7" w:rsidR="00ED2BFE" w:rsidRPr="0028003A" w:rsidRDefault="00ED2BFE" w:rsidP="00B73BBB">
            <w:pPr>
              <w:jc w:val="center"/>
              <w:rPr>
                <w:b/>
                <w:bCs/>
              </w:rPr>
            </w:pPr>
            <w:r w:rsidRPr="0028003A">
              <w:rPr>
                <w:b/>
                <w:bCs/>
              </w:rPr>
              <w:t>Carrier Board</w:t>
            </w:r>
          </w:p>
        </w:tc>
      </w:tr>
      <w:tr w:rsidR="00B73BBB" w:rsidRPr="0028003A" w14:paraId="178F77C3" w14:textId="77777777" w:rsidTr="00D653E0">
        <w:tc>
          <w:tcPr>
            <w:tcW w:w="1028" w:type="dxa"/>
          </w:tcPr>
          <w:p w14:paraId="070CD05D" w14:textId="5B40F5C4" w:rsidR="00B73BBB" w:rsidRPr="0028003A" w:rsidRDefault="00F72616" w:rsidP="00B73BBB">
            <w:pPr>
              <w:jc w:val="center"/>
            </w:pPr>
            <w:r w:rsidRPr="0028003A">
              <w:t>A0/1</w:t>
            </w:r>
          </w:p>
        </w:tc>
        <w:tc>
          <w:tcPr>
            <w:tcW w:w="8318" w:type="dxa"/>
          </w:tcPr>
          <w:p w14:paraId="11A239C8" w14:textId="79E8C6BB" w:rsidR="00B73BBB" w:rsidRPr="0028003A" w:rsidRDefault="00E926FD" w:rsidP="00CA0611">
            <w:r w:rsidRPr="0028003A">
              <w:t>Analoge Pins welche einen ADC enthalten haben</w:t>
            </w:r>
          </w:p>
        </w:tc>
      </w:tr>
      <w:tr w:rsidR="00416AAC" w:rsidRPr="0028003A" w14:paraId="277924B7" w14:textId="77777777" w:rsidTr="00D653E0">
        <w:tc>
          <w:tcPr>
            <w:tcW w:w="1028" w:type="dxa"/>
          </w:tcPr>
          <w:p w14:paraId="0B29DC5A" w14:textId="7F57D7B7" w:rsidR="00416AAC" w:rsidRPr="0028003A" w:rsidRDefault="00F72616" w:rsidP="00B73BBB">
            <w:pPr>
              <w:jc w:val="center"/>
            </w:pPr>
            <w:r w:rsidRPr="0028003A">
              <w:t>G0 – G3</w:t>
            </w:r>
          </w:p>
        </w:tc>
        <w:tc>
          <w:tcPr>
            <w:tcW w:w="8318" w:type="dxa"/>
          </w:tcPr>
          <w:p w14:paraId="5FF725FC" w14:textId="72E60EE7" w:rsidR="00416AAC" w:rsidRPr="0028003A" w:rsidRDefault="00FA0EC1" w:rsidP="00CA0611">
            <w:r w:rsidRPr="0028003A">
              <w:t>Gener</w:t>
            </w:r>
            <w:r w:rsidR="005B09FA">
              <w:t>a</w:t>
            </w:r>
            <w:r w:rsidRPr="0028003A">
              <w:t>l Input/Output Pins</w:t>
            </w:r>
          </w:p>
        </w:tc>
      </w:tr>
      <w:tr w:rsidR="00416AAC" w:rsidRPr="0028003A" w14:paraId="0E4D007B" w14:textId="77777777" w:rsidTr="00D653E0">
        <w:tc>
          <w:tcPr>
            <w:tcW w:w="1028" w:type="dxa"/>
          </w:tcPr>
          <w:p w14:paraId="30CEA6C8" w14:textId="01843D1E" w:rsidR="00416AAC" w:rsidRPr="0028003A" w:rsidRDefault="00F72616" w:rsidP="00B73BBB">
            <w:pPr>
              <w:jc w:val="center"/>
            </w:pPr>
            <w:r w:rsidRPr="0028003A">
              <w:t>VIN</w:t>
            </w:r>
          </w:p>
        </w:tc>
        <w:tc>
          <w:tcPr>
            <w:tcW w:w="8318" w:type="dxa"/>
          </w:tcPr>
          <w:p w14:paraId="02E10A19" w14:textId="48D08C43" w:rsidR="00416AAC" w:rsidRPr="0028003A" w:rsidRDefault="00FA0EC1" w:rsidP="00CA0611">
            <w:r w:rsidRPr="0028003A">
              <w:t>Stromversorgung vom Carrier Board</w:t>
            </w:r>
          </w:p>
        </w:tc>
      </w:tr>
      <w:tr w:rsidR="00F72616" w:rsidRPr="0028003A" w14:paraId="4DBFC9AB" w14:textId="77777777" w:rsidTr="00156077">
        <w:tc>
          <w:tcPr>
            <w:tcW w:w="9346" w:type="dxa"/>
            <w:gridSpan w:val="2"/>
          </w:tcPr>
          <w:p w14:paraId="294EC3F1" w14:textId="48A1519D" w:rsidR="00F72616" w:rsidRPr="0028003A" w:rsidRDefault="00F72616" w:rsidP="00F72616">
            <w:pPr>
              <w:jc w:val="center"/>
              <w:rPr>
                <w:b/>
                <w:bCs/>
              </w:rPr>
            </w:pPr>
            <w:r w:rsidRPr="0028003A">
              <w:rPr>
                <w:b/>
                <w:bCs/>
              </w:rPr>
              <w:t>LED-Screen</w:t>
            </w:r>
          </w:p>
        </w:tc>
      </w:tr>
      <w:tr w:rsidR="00416AAC" w:rsidRPr="0028003A" w14:paraId="6E995DE5" w14:textId="77777777" w:rsidTr="00D653E0">
        <w:tc>
          <w:tcPr>
            <w:tcW w:w="1028" w:type="dxa"/>
          </w:tcPr>
          <w:p w14:paraId="269C42E7" w14:textId="5A450647" w:rsidR="00416AAC" w:rsidRPr="0028003A" w:rsidRDefault="00416AAC" w:rsidP="00416AAC">
            <w:pPr>
              <w:jc w:val="center"/>
            </w:pPr>
            <w:r w:rsidRPr="0028003A">
              <w:t>VCC</w:t>
            </w:r>
          </w:p>
        </w:tc>
        <w:tc>
          <w:tcPr>
            <w:tcW w:w="8318" w:type="dxa"/>
          </w:tcPr>
          <w:p w14:paraId="53BF57D5" w14:textId="1D30FCAA" w:rsidR="00416AAC" w:rsidRPr="0028003A" w:rsidRDefault="00416AAC" w:rsidP="00416AAC">
            <w:r w:rsidRPr="0028003A">
              <w:t>Stromversorgung (+) für d</w:t>
            </w:r>
            <w:r w:rsidR="00496F40">
              <w:t>ie LED-Driver</w:t>
            </w:r>
          </w:p>
        </w:tc>
      </w:tr>
      <w:tr w:rsidR="00416AAC" w:rsidRPr="0028003A" w14:paraId="74AF7CD3" w14:textId="77777777" w:rsidTr="00D653E0">
        <w:tc>
          <w:tcPr>
            <w:tcW w:w="1028" w:type="dxa"/>
          </w:tcPr>
          <w:p w14:paraId="42DC99B7" w14:textId="46D79809" w:rsidR="00416AAC" w:rsidRPr="0028003A" w:rsidRDefault="00416AAC" w:rsidP="00416AAC">
            <w:pPr>
              <w:jc w:val="center"/>
            </w:pPr>
            <w:r w:rsidRPr="0028003A">
              <w:t>EN</w:t>
            </w:r>
          </w:p>
        </w:tc>
        <w:tc>
          <w:tcPr>
            <w:tcW w:w="8318" w:type="dxa"/>
          </w:tcPr>
          <w:p w14:paraId="2401D0AF" w14:textId="250A67D9" w:rsidR="00416AAC" w:rsidRPr="0028003A" w:rsidRDefault="00416AAC" w:rsidP="00416AAC">
            <w:r w:rsidRPr="0028003A">
              <w:t>(ENABLE) Schalter zum Ein- oder Ausschalten einer Funktion</w:t>
            </w:r>
          </w:p>
        </w:tc>
      </w:tr>
      <w:tr w:rsidR="00416AAC" w:rsidRPr="0028003A" w14:paraId="5B21C41D" w14:textId="77777777" w:rsidTr="00D653E0">
        <w:tc>
          <w:tcPr>
            <w:tcW w:w="1028" w:type="dxa"/>
          </w:tcPr>
          <w:p w14:paraId="0B548DC9" w14:textId="3B2D7B28" w:rsidR="00416AAC" w:rsidRPr="0028003A" w:rsidRDefault="00416AAC" w:rsidP="00416AAC">
            <w:pPr>
              <w:jc w:val="center"/>
            </w:pPr>
            <w:r w:rsidRPr="0028003A">
              <w:t>DA</w:t>
            </w:r>
          </w:p>
        </w:tc>
        <w:tc>
          <w:tcPr>
            <w:tcW w:w="8318" w:type="dxa"/>
          </w:tcPr>
          <w:p w14:paraId="45D0177C" w14:textId="197A953A" w:rsidR="00416AAC" w:rsidRPr="0028003A" w:rsidRDefault="00416AAC" w:rsidP="00416AAC">
            <w:r w:rsidRPr="0028003A">
              <w:t>(DATA) Datenleitung, um Informationen zu bekommen</w:t>
            </w:r>
          </w:p>
        </w:tc>
      </w:tr>
      <w:tr w:rsidR="00416AAC" w:rsidRPr="0028003A" w14:paraId="0FB4656D" w14:textId="77777777" w:rsidTr="00D653E0">
        <w:tc>
          <w:tcPr>
            <w:tcW w:w="1028" w:type="dxa"/>
          </w:tcPr>
          <w:p w14:paraId="396D8518" w14:textId="5A15DB2F" w:rsidR="00416AAC" w:rsidRPr="0028003A" w:rsidRDefault="00416AAC" w:rsidP="00416AAC">
            <w:pPr>
              <w:jc w:val="center"/>
            </w:pPr>
            <w:r w:rsidRPr="0028003A">
              <w:t>CLK</w:t>
            </w:r>
          </w:p>
        </w:tc>
        <w:tc>
          <w:tcPr>
            <w:tcW w:w="8318" w:type="dxa"/>
          </w:tcPr>
          <w:p w14:paraId="3997CD86" w14:textId="7E2FC825" w:rsidR="00416AAC" w:rsidRPr="0028003A" w:rsidRDefault="00416AAC" w:rsidP="00416AAC">
            <w:r w:rsidRPr="0028003A">
              <w:t>(CLOCK) Taktgeber, sodass der Takt von der LED-Box gleich ist wie vom Chip</w:t>
            </w:r>
          </w:p>
        </w:tc>
      </w:tr>
      <w:tr w:rsidR="00416AAC" w:rsidRPr="0028003A" w14:paraId="47D96385" w14:textId="77777777" w:rsidTr="00D653E0">
        <w:tc>
          <w:tcPr>
            <w:tcW w:w="1028" w:type="dxa"/>
          </w:tcPr>
          <w:p w14:paraId="16A3AE9D" w14:textId="2C339D29" w:rsidR="00416AAC" w:rsidRPr="0028003A" w:rsidRDefault="00416AAC" w:rsidP="00416AAC">
            <w:pPr>
              <w:jc w:val="center"/>
            </w:pPr>
            <w:r w:rsidRPr="0028003A">
              <w:t>LAK</w:t>
            </w:r>
          </w:p>
        </w:tc>
        <w:tc>
          <w:tcPr>
            <w:tcW w:w="8318" w:type="dxa"/>
          </w:tcPr>
          <w:p w14:paraId="206E705D" w14:textId="46612995" w:rsidR="00416AAC" w:rsidRPr="0028003A" w:rsidRDefault="00416AAC" w:rsidP="00416AAC">
            <w:r w:rsidRPr="0028003A">
              <w:t>(LATCH) Speichert oder bestätigt Daten</w:t>
            </w:r>
          </w:p>
        </w:tc>
      </w:tr>
      <w:tr w:rsidR="00416AAC" w:rsidRPr="0028003A" w14:paraId="16613010" w14:textId="77777777" w:rsidTr="00D653E0">
        <w:tc>
          <w:tcPr>
            <w:tcW w:w="1028" w:type="dxa"/>
          </w:tcPr>
          <w:p w14:paraId="79CBC6F2" w14:textId="76D5702A" w:rsidR="00416AAC" w:rsidRPr="0028003A" w:rsidRDefault="00416AAC" w:rsidP="00416AAC">
            <w:pPr>
              <w:jc w:val="center"/>
            </w:pPr>
            <w:r w:rsidRPr="0028003A">
              <w:t>GND</w:t>
            </w:r>
          </w:p>
        </w:tc>
        <w:tc>
          <w:tcPr>
            <w:tcW w:w="8318" w:type="dxa"/>
          </w:tcPr>
          <w:p w14:paraId="199C25C2" w14:textId="78EB3C21" w:rsidR="00416AAC" w:rsidRPr="0028003A" w:rsidRDefault="00416AAC" w:rsidP="00416AAC">
            <w:r w:rsidRPr="0028003A">
              <w:t>Minuspol (-) von der Stromversorgung</w:t>
            </w:r>
          </w:p>
        </w:tc>
      </w:tr>
      <w:tr w:rsidR="00416AAC" w:rsidRPr="0028003A" w14:paraId="76D81E1C" w14:textId="77777777" w:rsidTr="00FC151C">
        <w:tc>
          <w:tcPr>
            <w:tcW w:w="9346" w:type="dxa"/>
            <w:gridSpan w:val="2"/>
          </w:tcPr>
          <w:p w14:paraId="14EA2D4A" w14:textId="355C99B1" w:rsidR="00416AAC" w:rsidRPr="0028003A" w:rsidRDefault="00B03011" w:rsidP="00B03011">
            <w:pPr>
              <w:jc w:val="center"/>
              <w:rPr>
                <w:b/>
                <w:bCs/>
              </w:rPr>
            </w:pPr>
            <w:r w:rsidRPr="0028003A">
              <w:rPr>
                <w:b/>
                <w:bCs/>
              </w:rPr>
              <w:t>Knöpfe</w:t>
            </w:r>
            <w:r w:rsidR="00D653E0">
              <w:rPr>
                <w:b/>
                <w:bCs/>
              </w:rPr>
              <w:t xml:space="preserve"> LED-Box</w:t>
            </w:r>
          </w:p>
        </w:tc>
      </w:tr>
      <w:tr w:rsidR="00416AAC" w:rsidRPr="0028003A" w14:paraId="35FDF5BA" w14:textId="77777777" w:rsidTr="00D653E0">
        <w:tc>
          <w:tcPr>
            <w:tcW w:w="1028" w:type="dxa"/>
          </w:tcPr>
          <w:p w14:paraId="11FBDE35" w14:textId="673DC534" w:rsidR="00416AAC" w:rsidRPr="0028003A" w:rsidRDefault="00B03011" w:rsidP="00416AAC">
            <w:pPr>
              <w:jc w:val="center"/>
            </w:pPr>
            <w:r w:rsidRPr="0028003A">
              <w:t>Common</w:t>
            </w:r>
          </w:p>
        </w:tc>
        <w:tc>
          <w:tcPr>
            <w:tcW w:w="8318" w:type="dxa"/>
          </w:tcPr>
          <w:p w14:paraId="06884CFB" w14:textId="1866917E" w:rsidR="00416AAC" w:rsidRPr="0028003A" w:rsidRDefault="00F67B87" w:rsidP="00025A7F">
            <w:pPr>
              <w:keepNext/>
            </w:pPr>
            <w:r>
              <w:t>Das gleiche wie GND</w:t>
            </w:r>
          </w:p>
        </w:tc>
      </w:tr>
      <w:tr w:rsidR="00D653E0" w:rsidRPr="0028003A" w14:paraId="3AB76D9A" w14:textId="77777777" w:rsidTr="00D653E0">
        <w:tc>
          <w:tcPr>
            <w:tcW w:w="1028" w:type="dxa"/>
          </w:tcPr>
          <w:p w14:paraId="4783C7B1" w14:textId="45D04891" w:rsidR="00D653E0" w:rsidRPr="0028003A" w:rsidRDefault="00D653E0" w:rsidP="00416AAC">
            <w:pPr>
              <w:jc w:val="center"/>
            </w:pPr>
            <w:r>
              <w:t>SW1/2</w:t>
            </w:r>
          </w:p>
        </w:tc>
        <w:tc>
          <w:tcPr>
            <w:tcW w:w="8318" w:type="dxa"/>
          </w:tcPr>
          <w:p w14:paraId="2590AFDD" w14:textId="2E64D748" w:rsidR="00D653E0" w:rsidRDefault="00D653E0" w:rsidP="00025A7F">
            <w:pPr>
              <w:keepNext/>
            </w:pPr>
            <w:r>
              <w:t>Output von den Knöpfen</w:t>
            </w:r>
          </w:p>
        </w:tc>
      </w:tr>
    </w:tbl>
    <w:p w14:paraId="58B33D86" w14:textId="28FBF90F" w:rsidR="004445D1" w:rsidRDefault="00025A7F" w:rsidP="00056D99">
      <w:pPr>
        <w:pStyle w:val="Beschriftung"/>
      </w:pPr>
      <w:bookmarkStart w:id="14" w:name="_Toc198107292"/>
      <w:r>
        <w:t xml:space="preserve">Tabelle </w:t>
      </w:r>
      <w:fldSimple w:instr=" SEQ Tabelle \* ARABIC ">
        <w:r w:rsidR="00315376">
          <w:rPr>
            <w:noProof/>
          </w:rPr>
          <w:t>1</w:t>
        </w:r>
      </w:fldSimple>
      <w:r>
        <w:t xml:space="preserve"> Begriff und Ihre Bedeutung</w:t>
      </w:r>
      <w:bookmarkEnd w:id="14"/>
    </w:p>
    <w:p w14:paraId="1821EE45" w14:textId="56FFE5BA" w:rsidR="00E27AFE" w:rsidRPr="00E27AFE" w:rsidRDefault="00E27AFE" w:rsidP="00E27AFE">
      <w:r>
        <w:br w:type="page"/>
      </w:r>
    </w:p>
    <w:p w14:paraId="4B11D347" w14:textId="506B0E1D" w:rsidR="00D00802" w:rsidRDefault="00D00802" w:rsidP="004445D1">
      <w:pPr>
        <w:pStyle w:val="berschrift2"/>
      </w:pPr>
      <w:bookmarkStart w:id="15" w:name="_Toc198107083"/>
      <w:r w:rsidRPr="0028003A">
        <w:lastRenderedPageBreak/>
        <w:t>Planung</w:t>
      </w:r>
      <w:bookmarkEnd w:id="15"/>
    </w:p>
    <w:p w14:paraId="483629ED" w14:textId="607F1BE6" w:rsidR="00F67B87" w:rsidRDefault="00F67B87" w:rsidP="00F67B87">
      <w:pPr>
        <w:pStyle w:val="berschrift3"/>
      </w:pPr>
      <w:bookmarkStart w:id="16" w:name="_Toc198107084"/>
      <w:r>
        <w:t>Original</w:t>
      </w:r>
      <w:bookmarkEnd w:id="16"/>
    </w:p>
    <w:p w14:paraId="1483ABBA" w14:textId="55BF062E" w:rsidR="00A9262A" w:rsidRDefault="00A9262A" w:rsidP="00C075CB">
      <w:pPr>
        <w:keepNext/>
      </w:pPr>
      <w:r w:rsidRPr="00A9262A">
        <w:t>Um zu verstehen, wie die LED-Box am Ende korrekt aufgebaut und verdrahtet sein muss, betrachten wir zunächst den Originalzustand. Dabei analysieren wir, wie die einzelnen Komponenten im ursprünglichen Aufbau miteinander verbunden sind.</w:t>
      </w:r>
    </w:p>
    <w:p w14:paraId="37230C6A" w14:textId="0F42E624" w:rsidR="00C075CB" w:rsidRDefault="00F67B87" w:rsidP="00C075CB">
      <w:pPr>
        <w:keepNext/>
      </w:pPr>
      <w:r w:rsidRPr="00F67B87">
        <w:rPr>
          <w:noProof/>
        </w:rPr>
        <w:drawing>
          <wp:inline distT="0" distB="0" distL="0" distR="0" wp14:anchorId="034D241F" wp14:editId="04AA92CB">
            <wp:extent cx="3511550" cy="2708352"/>
            <wp:effectExtent l="0" t="0" r="0" b="0"/>
            <wp:docPr id="85658010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108" name="Grafik 1" descr="Ein Bild, das Text, Diagramm, Screenshot, Plan enthält.&#10;&#10;KI-generierte Inhalte können fehlerhaft sein."/>
                    <pic:cNvPicPr/>
                  </pic:nvPicPr>
                  <pic:blipFill>
                    <a:blip r:embed="rId24"/>
                    <a:stretch>
                      <a:fillRect/>
                    </a:stretch>
                  </pic:blipFill>
                  <pic:spPr>
                    <a:xfrm>
                      <a:off x="0" y="0"/>
                      <a:ext cx="3520782" cy="2715472"/>
                    </a:xfrm>
                    <a:prstGeom prst="rect">
                      <a:avLst/>
                    </a:prstGeom>
                  </pic:spPr>
                </pic:pic>
              </a:graphicData>
            </a:graphic>
          </wp:inline>
        </w:drawing>
      </w:r>
    </w:p>
    <w:p w14:paraId="38DADA91" w14:textId="2E0D0DEA" w:rsidR="00F67B87" w:rsidRDefault="00C075CB" w:rsidP="00056D99">
      <w:pPr>
        <w:pStyle w:val="Beschriftung"/>
      </w:pPr>
      <w:bookmarkStart w:id="17" w:name="_Toc198114492"/>
      <w:r>
        <w:t xml:space="preserve">Abbildung </w:t>
      </w:r>
      <w:fldSimple w:instr=" SEQ Abbildung \* ARABIC ">
        <w:r w:rsidR="00CE0A05">
          <w:rPr>
            <w:noProof/>
          </w:rPr>
          <w:t>10</w:t>
        </w:r>
      </w:fldSimple>
      <w:r>
        <w:t xml:space="preserve"> </w:t>
      </w:r>
      <w:r w:rsidR="00E27AFE">
        <w:t>Originalsteckplan</w:t>
      </w:r>
      <w:bookmarkEnd w:id="17"/>
    </w:p>
    <w:p w14:paraId="0673B115" w14:textId="77777777" w:rsidR="00A9262A" w:rsidRPr="00A9262A" w:rsidRDefault="00A9262A" w:rsidP="00A9262A">
      <w:r w:rsidRPr="00A9262A">
        <w:t>Der gezeigte Aufbau stellt die ursprüngliche Konfiguration der LED-Box dar. In dieser Box befinden sich sieben Hauptkomponenten:</w:t>
      </w:r>
    </w:p>
    <w:p w14:paraId="1F5D2BA7" w14:textId="77777777" w:rsidR="00A9262A" w:rsidRPr="00A9262A" w:rsidRDefault="00A9262A" w:rsidP="00A9262A">
      <w:pPr>
        <w:numPr>
          <w:ilvl w:val="0"/>
          <w:numId w:val="30"/>
        </w:numPr>
      </w:pPr>
      <w:r w:rsidRPr="00A9262A">
        <w:t>Stromversorgung</w:t>
      </w:r>
    </w:p>
    <w:p w14:paraId="546061E9" w14:textId="77777777" w:rsidR="00A9262A" w:rsidRPr="00A9262A" w:rsidRDefault="00A9262A" w:rsidP="00A9262A">
      <w:pPr>
        <w:numPr>
          <w:ilvl w:val="0"/>
          <w:numId w:val="30"/>
        </w:numPr>
      </w:pPr>
      <w:r w:rsidRPr="00A9262A">
        <w:t>Bildschirm (Display)</w:t>
      </w:r>
    </w:p>
    <w:p w14:paraId="109902FC" w14:textId="77777777" w:rsidR="00A9262A" w:rsidRPr="00A9262A" w:rsidRDefault="00A9262A" w:rsidP="00A9262A">
      <w:pPr>
        <w:numPr>
          <w:ilvl w:val="0"/>
          <w:numId w:val="30"/>
        </w:numPr>
      </w:pPr>
      <w:r w:rsidRPr="00A9262A">
        <w:t>Mikrofon</w:t>
      </w:r>
    </w:p>
    <w:p w14:paraId="59144122" w14:textId="77777777" w:rsidR="00A9262A" w:rsidRPr="00A9262A" w:rsidRDefault="00A9262A" w:rsidP="00A9262A">
      <w:pPr>
        <w:numPr>
          <w:ilvl w:val="0"/>
          <w:numId w:val="30"/>
        </w:numPr>
      </w:pPr>
      <w:r w:rsidRPr="00A9262A">
        <w:t>Mikrocontroller PIC16F684</w:t>
      </w:r>
    </w:p>
    <w:p w14:paraId="7913890B" w14:textId="77777777" w:rsidR="00A9262A" w:rsidRPr="00A9262A" w:rsidRDefault="00A9262A" w:rsidP="00A9262A">
      <w:pPr>
        <w:numPr>
          <w:ilvl w:val="0"/>
          <w:numId w:val="30"/>
        </w:numPr>
      </w:pPr>
      <w:r w:rsidRPr="00A9262A">
        <w:t>Operationsverstärker LM358</w:t>
      </w:r>
    </w:p>
    <w:p w14:paraId="7D7D6713" w14:textId="77777777" w:rsidR="00A9262A" w:rsidRPr="00A9262A" w:rsidRDefault="00A9262A" w:rsidP="00A9262A">
      <w:pPr>
        <w:numPr>
          <w:ilvl w:val="0"/>
          <w:numId w:val="30"/>
        </w:numPr>
      </w:pPr>
      <w:r w:rsidRPr="00A9262A">
        <w:t>Zwei Taster</w:t>
      </w:r>
    </w:p>
    <w:p w14:paraId="4EE83C50" w14:textId="41DA80DC" w:rsidR="00A9262A" w:rsidRPr="00A9262A" w:rsidRDefault="00A9262A" w:rsidP="00A9262A">
      <w:r w:rsidRPr="00A9262A">
        <w:t xml:space="preserve">Die zentrale Steuerung wird durch den Mikrocontroller PIC16F684 übernommen. Da </w:t>
      </w:r>
      <w:r w:rsidR="00EF2632">
        <w:t>ich</w:t>
      </w:r>
      <w:r w:rsidRPr="00A9262A">
        <w:t xml:space="preserve"> diesen durch einen modernen ESP32 ersetzen wollen, müssen wir dessen Verbindungspunkte übernehmen. Dazu entferne</w:t>
      </w:r>
      <w:r w:rsidR="00EF2632">
        <w:t xml:space="preserve"> ich</w:t>
      </w:r>
      <w:r w:rsidRPr="00A9262A">
        <w:t xml:space="preserve"> den PIC16F684 und erweiter</w:t>
      </w:r>
      <w:r w:rsidR="00EF2632">
        <w:t xml:space="preserve">e </w:t>
      </w:r>
      <w:r w:rsidRPr="00A9262A">
        <w:t>die bestehenden Lötstellen, um die neue Verbindung mit dem ESP32 herstellen zu können.</w:t>
      </w:r>
    </w:p>
    <w:p w14:paraId="6F298E39" w14:textId="77777777" w:rsidR="00A9262A" w:rsidRPr="00A9262A" w:rsidRDefault="00A9262A" w:rsidP="00A9262A"/>
    <w:p w14:paraId="7CA5A3AB" w14:textId="03259A76" w:rsidR="004661F8" w:rsidRDefault="00EF2632" w:rsidP="004661F8">
      <w:pPr>
        <w:pStyle w:val="berschrift3"/>
      </w:pPr>
      <w:bookmarkStart w:id="18" w:name="_Toc198107085"/>
      <w:r>
        <w:t>Entfernen des PIC16F684</w:t>
      </w:r>
      <w:bookmarkEnd w:id="18"/>
    </w:p>
    <w:p w14:paraId="3C87C526" w14:textId="13B87436" w:rsidR="00EF2632" w:rsidRPr="00EF2632" w:rsidRDefault="00EF2632" w:rsidP="00EF2632">
      <w:r w:rsidRPr="00EF2632">
        <w:t xml:space="preserve">Bevor </w:t>
      </w:r>
      <w:r>
        <w:t>ich</w:t>
      </w:r>
      <w:r w:rsidRPr="00EF2632">
        <w:t xml:space="preserve"> den ESP32 einbauen können, muss der alte Mikrocontroller entfernt werden. Dazu erhitze </w:t>
      </w:r>
      <w:r>
        <w:t>ich</w:t>
      </w:r>
      <w:r w:rsidRPr="00EF2632">
        <w:t xml:space="preserve"> die Lötstellen vorsichtig mit einem Lötkolben und lösen den PIC16F684 aus der Platine.</w:t>
      </w:r>
      <w:r>
        <w:t xml:space="preserve"> </w:t>
      </w:r>
      <w:r w:rsidRPr="00EF2632">
        <w:t xml:space="preserve">Besonders </w:t>
      </w:r>
      <w:r>
        <w:t>wichtig ist es</w:t>
      </w:r>
      <w:r w:rsidRPr="00EF2632">
        <w:t>, die Leiterbahnen nicht zu beschädigen, da diese später zur Verbindung mit dem Adapter benötigt werden.</w:t>
      </w:r>
    </w:p>
    <w:p w14:paraId="712BAF28" w14:textId="77777777" w:rsidR="00C075CB" w:rsidRDefault="004661F8" w:rsidP="00C075CB">
      <w:pPr>
        <w:keepNext/>
      </w:pPr>
      <w:r>
        <w:rPr>
          <w:noProof/>
        </w:rPr>
        <w:lastRenderedPageBreak/>
        <mc:AlternateContent>
          <mc:Choice Requires="wpi">
            <w:drawing>
              <wp:anchor distT="0" distB="0" distL="114300" distR="114300" simplePos="0" relativeHeight="251741184" behindDoc="0" locked="0" layoutInCell="1" allowOverlap="1" wp14:anchorId="00E92896" wp14:editId="6F05DDEC">
                <wp:simplePos x="0" y="0"/>
                <wp:positionH relativeFrom="column">
                  <wp:posOffset>160020</wp:posOffset>
                </wp:positionH>
                <wp:positionV relativeFrom="paragraph">
                  <wp:posOffset>850480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25">
                      <w14:nvContentPartPr>
                        <w14:cNvContentPartPr/>
                      </w14:nvContentPartPr>
                      <w14:xfrm>
                        <a:off x="0" y="0"/>
                        <a:ext cx="1303200" cy="397800"/>
                      </w14:xfrm>
                    </w14:contentPart>
                  </a:graphicData>
                </a:graphic>
              </wp:anchor>
            </w:drawing>
          </mc:Choice>
          <mc:Fallback>
            <w:pict>
              <v:shapetype w14:anchorId="1A389D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1pt;margin-top:66.45pt;width:103.6pt;height:32.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">
                <v:imagedata r:id="rId26" o:title=""/>
              </v:shape>
            </w:pict>
          </mc:Fallback>
        </mc:AlternateContent>
      </w:r>
      <w:r>
        <w:rPr>
          <w:noProof/>
        </w:rPr>
        <mc:AlternateContent>
          <mc:Choice Requires="wpi">
            <w:drawing>
              <wp:anchor distT="0" distB="0" distL="114300" distR="114300" simplePos="0" relativeHeight="251740160" behindDoc="0" locked="0" layoutInCell="1" allowOverlap="1" wp14:anchorId="53F6C382" wp14:editId="7CDB53C8">
                <wp:simplePos x="0" y="0"/>
                <wp:positionH relativeFrom="column">
                  <wp:posOffset>128700</wp:posOffset>
                </wp:positionH>
                <wp:positionV relativeFrom="paragraph">
                  <wp:posOffset>164320</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27">
                      <w14:nvContentPartPr>
                        <w14:cNvContentPartPr/>
                      </w14:nvContentPartPr>
                      <w14:xfrm>
                        <a:off x="0" y="0"/>
                        <a:ext cx="1240920" cy="245520"/>
                      </w14:xfrm>
                    </w14:contentPart>
                  </a:graphicData>
                </a:graphic>
              </wp:anchor>
            </w:drawing>
          </mc:Choice>
          <mc:Fallback>
            <w:pict>
              <v:shape w14:anchorId="08A125A9" id="Freihand 11" o:spid="_x0000_s1026" type="#_x0000_t75" style="position:absolute;margin-left:9.65pt;margin-top:12.45pt;width:98.6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">
                <v:imagedata r:id="rId28" o:title=""/>
              </v:shape>
            </w:pict>
          </mc:Fallback>
        </mc:AlternateContent>
      </w:r>
      <w:r>
        <w:rPr>
          <w:noProof/>
        </w:rPr>
        <w:drawing>
          <wp:inline distT="0" distB="0" distL="0" distR="0" wp14:anchorId="4B6F6469" wp14:editId="764A916C">
            <wp:extent cx="1333500" cy="1329892"/>
            <wp:effectExtent l="133350" t="76200" r="76200" b="137160"/>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A0FA81" w14:textId="6A7CA598" w:rsidR="004661F8" w:rsidRDefault="00C075CB" w:rsidP="00056D99">
      <w:pPr>
        <w:pStyle w:val="Beschriftung"/>
      </w:pPr>
      <w:bookmarkStart w:id="19" w:name="_Toc198114493"/>
      <w:r>
        <w:t xml:space="preserve">Abbildung </w:t>
      </w:r>
      <w:fldSimple w:instr=" SEQ Abbildung \* ARABIC ">
        <w:r w:rsidR="00CE0A05">
          <w:rPr>
            <w:noProof/>
          </w:rPr>
          <w:t>11</w:t>
        </w:r>
      </w:fldSimple>
      <w:r>
        <w:t xml:space="preserve"> PIC16F684</w:t>
      </w:r>
      <w:bookmarkEnd w:id="19"/>
    </w:p>
    <w:p w14:paraId="1B2102A9" w14:textId="7FDF025A" w:rsidR="004661F8" w:rsidRDefault="004661F8" w:rsidP="004661F8">
      <w:pPr>
        <w:pStyle w:val="berschrift3"/>
      </w:pPr>
      <w:bookmarkStart w:id="20" w:name="_Toc198107086"/>
      <w:r>
        <w:t>Pins löten</w:t>
      </w:r>
      <w:bookmarkEnd w:id="20"/>
    </w:p>
    <w:p w14:paraId="7CD2F34C" w14:textId="0F56B321" w:rsidR="006B451E" w:rsidRDefault="004661F8" w:rsidP="004661F8">
      <w:r>
        <w:br/>
      </w:r>
      <w:r w:rsidR="00EF2632" w:rsidRPr="00EF2632">
        <w:t>Um den ESP32 mit der LED-Box zu verbinden, müssen die ehemaligen Lötstellen des PIC16F684 in steckbare Pins umgewandelt werden. Dafür verwende</w:t>
      </w:r>
      <w:r w:rsidR="00EF2632">
        <w:t xml:space="preserve"> ich</w:t>
      </w:r>
      <w:r w:rsidR="00EF2632" w:rsidRPr="00EF2632">
        <w:t xml:space="preserve"> einen DIP300-SOIC-16N Adapter, den </w:t>
      </w:r>
      <w:r w:rsidR="00EF2632">
        <w:t>ich</w:t>
      </w:r>
      <w:r w:rsidR="00EF2632" w:rsidRPr="00EF2632">
        <w:t xml:space="preserve"> auf die alten Lötstellen auflöten. Dieser Adapter erlaubt es, eine Verbindung zwischen der SMD-Bauform des alten Controllers und standardmä</w:t>
      </w:r>
      <w:r w:rsidR="00EF2632">
        <w:t>ss</w:t>
      </w:r>
      <w:r w:rsidR="00EF2632" w:rsidRPr="00EF2632">
        <w:t>igen Steckverbindungen herzustellen.</w:t>
      </w:r>
    </w:p>
    <w:p w14:paraId="3C469ABD" w14:textId="423FCB50" w:rsidR="00C075CB" w:rsidRDefault="00E27AFE" w:rsidP="00C075CB">
      <w:pPr>
        <w:keepNext/>
      </w:pPr>
      <w:r>
        <w:rPr>
          <w:noProof/>
        </w:rPr>
        <w:drawing>
          <wp:inline distT="0" distB="0" distL="0" distR="0" wp14:anchorId="44463218" wp14:editId="53FC8913">
            <wp:extent cx="933450" cy="933450"/>
            <wp:effectExtent l="133350" t="76200" r="76200" b="133350"/>
            <wp:docPr id="1768822459"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34DD0BF" w14:textId="4AF62313" w:rsidR="006B451E" w:rsidRDefault="00C075CB" w:rsidP="00056D99">
      <w:pPr>
        <w:pStyle w:val="Beschriftung"/>
      </w:pPr>
      <w:bookmarkStart w:id="21" w:name="_Toc198114494"/>
      <w:r>
        <w:t xml:space="preserve">Abbildung </w:t>
      </w:r>
      <w:fldSimple w:instr=" SEQ Abbildung \* ARABIC ">
        <w:r w:rsidR="00CE0A05">
          <w:rPr>
            <w:noProof/>
          </w:rPr>
          <w:t>12</w:t>
        </w:r>
      </w:fldSimple>
      <w:r>
        <w:t xml:space="preserve"> DIP300-SOIC-16N</w:t>
      </w:r>
      <w:bookmarkEnd w:id="21"/>
    </w:p>
    <w:p w14:paraId="6F49FEBF" w14:textId="6E5106D6" w:rsidR="00EF2632" w:rsidRPr="00EF2632" w:rsidRDefault="00EF2632" w:rsidP="00EF2632">
      <w:r w:rsidRPr="00EF2632">
        <w:t>Zusätzlich löte</w:t>
      </w:r>
      <w:r>
        <w:t xml:space="preserve"> ich</w:t>
      </w:r>
      <w:r w:rsidRPr="00EF2632">
        <w:t xml:space="preserve"> 14 männlich-zu-weiblich Pins an die Adapterausgänge, um eine flexible Verbindung mit dem ESP32 zu ermöglichen. </w:t>
      </w:r>
      <w:r>
        <w:t>Dies mache ich mit 2 HRS-1B-07-GA, welche ich in den DIP300-SOIC-16N stecke und diese dann löte.</w:t>
      </w:r>
    </w:p>
    <w:p w14:paraId="6BF5937A" w14:textId="77777777" w:rsidR="00056D99" w:rsidRDefault="006B451E" w:rsidP="00056D99">
      <w:pPr>
        <w:keepNext/>
      </w:pPr>
      <w:r>
        <w:rPr>
          <w:noProof/>
        </w:rPr>
        <w:drawing>
          <wp:inline distT="0" distB="0" distL="0" distR="0" wp14:anchorId="799D35D2" wp14:editId="1C3F0F19">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DBA71F" w14:textId="45BE0897" w:rsidR="00EF2632" w:rsidRDefault="00056D99" w:rsidP="00EF2632">
      <w:pPr>
        <w:pStyle w:val="Beschriftung"/>
        <w:rPr>
          <w:noProof/>
        </w:rPr>
      </w:pPr>
      <w:bookmarkStart w:id="22" w:name="_Toc198114495"/>
      <w:r>
        <w:t xml:space="preserve">Abbildung </w:t>
      </w:r>
      <w:fldSimple w:instr=" SEQ Abbildung \* ARABIC ">
        <w:r w:rsidR="00CE0A05">
          <w:rPr>
            <w:noProof/>
          </w:rPr>
          <w:t>13</w:t>
        </w:r>
      </w:fldSimple>
      <w:r w:rsidR="00C075CB">
        <w:rPr>
          <w:noProof/>
        </w:rPr>
        <w:t xml:space="preserve"> </w:t>
      </w:r>
      <w:r w:rsidR="00E27AFE">
        <w:rPr>
          <w:noProof/>
        </w:rPr>
        <w:t>HRS-1B-07-GA</w:t>
      </w:r>
      <w:bookmarkEnd w:id="22"/>
    </w:p>
    <w:p w14:paraId="7220B032" w14:textId="55592A65" w:rsidR="00EF2632" w:rsidRDefault="00EF2632" w:rsidP="00EF2632">
      <w:r w:rsidRPr="00EF2632">
        <w:t>Wenn diese Schritte abgeschlossen sind, kann der ESP32 problemlos über männlich-zu-männlich Jumperkabel mit den neu geschaffenen Pin</w:t>
      </w:r>
      <w:r>
        <w:t>-V</w:t>
      </w:r>
      <w:r w:rsidRPr="00EF2632">
        <w:t>erbindungen verbunden werden.</w:t>
      </w:r>
    </w:p>
    <w:p w14:paraId="7BA965BA" w14:textId="77777777" w:rsidR="00EF2632" w:rsidRDefault="00EF2632" w:rsidP="00EF2632"/>
    <w:p w14:paraId="0DD9C03B" w14:textId="77777777" w:rsidR="00EF2632" w:rsidRDefault="00EF2632" w:rsidP="00EF2632"/>
    <w:p w14:paraId="0733BE73" w14:textId="77777777" w:rsidR="00EF2632" w:rsidRDefault="00EF2632" w:rsidP="00EF2632"/>
    <w:p w14:paraId="03E649D3" w14:textId="77777777" w:rsidR="00EF2632" w:rsidRDefault="00EF2632" w:rsidP="00EF2632"/>
    <w:p w14:paraId="16D87803" w14:textId="77777777" w:rsidR="00EF2632" w:rsidRPr="00EF2632" w:rsidRDefault="00EF2632" w:rsidP="00EF2632"/>
    <w:p w14:paraId="127FDAB9" w14:textId="21DCC013" w:rsidR="006B451E" w:rsidRDefault="00EF2632" w:rsidP="006B451E">
      <w:pPr>
        <w:pStyle w:val="berschrift3"/>
      </w:pPr>
      <w:bookmarkStart w:id="23" w:name="_Toc198107087"/>
      <w:r w:rsidRPr="00EF2632">
        <w:lastRenderedPageBreak/>
        <w:t>Verbindung mit dem ESP32</w:t>
      </w:r>
      <w:bookmarkEnd w:id="23"/>
    </w:p>
    <w:p w14:paraId="6E8DEFB4" w14:textId="7EAFF1EA" w:rsidR="00EF2632" w:rsidRPr="00EF2632" w:rsidRDefault="00EF2632" w:rsidP="00EF2632">
      <w:r w:rsidRPr="00EF2632">
        <w:t>Im letzten Schritt wird der ESP32 mit den vorbereiteten Pins verbunden. Die Jumperkabel werden entsprechend dem Schaltplan so gesteckt, dass jede Funktion (z. B. Datenleitung, Stromversorgung, Eingänge) korrekt zugeordnet ist.</w:t>
      </w:r>
    </w:p>
    <w:p w14:paraId="15A8F93D" w14:textId="77777777" w:rsidR="00056D99" w:rsidRDefault="00056D99" w:rsidP="00056D99">
      <w:pPr>
        <w:keepNext/>
      </w:pPr>
      <w:r w:rsidRPr="00056D99">
        <w:rPr>
          <w:noProof/>
        </w:rPr>
        <w:drawing>
          <wp:inline distT="0" distB="0" distL="0" distR="0" wp14:anchorId="56441C81" wp14:editId="064DD6C0">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31"/>
                    <a:stretch>
                      <a:fillRect/>
                    </a:stretch>
                  </pic:blipFill>
                  <pic:spPr>
                    <a:xfrm>
                      <a:off x="0" y="0"/>
                      <a:ext cx="5552424" cy="3352463"/>
                    </a:xfrm>
                    <a:prstGeom prst="rect">
                      <a:avLst/>
                    </a:prstGeom>
                  </pic:spPr>
                </pic:pic>
              </a:graphicData>
            </a:graphic>
          </wp:inline>
        </w:drawing>
      </w:r>
    </w:p>
    <w:p w14:paraId="2ADC45E4" w14:textId="26B09499" w:rsidR="006B451E" w:rsidRDefault="00056D99" w:rsidP="00056D99">
      <w:pPr>
        <w:pStyle w:val="Beschriftung"/>
        <w:rPr>
          <w:noProof/>
        </w:rPr>
      </w:pPr>
      <w:bookmarkStart w:id="24" w:name="_Toc198114496"/>
      <w:r>
        <w:t xml:space="preserve">Abbildung </w:t>
      </w:r>
      <w:fldSimple w:instr=" SEQ Abbildung \* ARABIC ">
        <w:r w:rsidR="00CE0A05">
          <w:rPr>
            <w:noProof/>
          </w:rPr>
          <w:t>14</w:t>
        </w:r>
      </w:fldSimple>
      <w:r w:rsidR="00C075CB">
        <w:rPr>
          <w:noProof/>
        </w:rPr>
        <w:t xml:space="preserve"> Modifizierter Steckplan</w:t>
      </w:r>
      <w:bookmarkEnd w:id="24"/>
    </w:p>
    <w:p w14:paraId="76F7C47A" w14:textId="0C22AB6B" w:rsidR="00EF2632" w:rsidRPr="00EF2632" w:rsidRDefault="00EF2632" w:rsidP="00EF2632">
      <w:r w:rsidRPr="00EF2632">
        <w:t>Im letzten Schritt wird der ESP32 mit den vorbereiteten Pins verbunden. Die Jumperkabel werden entsprechend dem Schaltplan so gesteckt, dass jede Funktion korrekt zugeordnet ist.</w:t>
      </w:r>
    </w:p>
    <w:p w14:paraId="31A989E1" w14:textId="56B7B902" w:rsidR="00E27AFE" w:rsidRDefault="00E27AFE" w:rsidP="00E27AFE">
      <w:pPr>
        <w:pStyle w:val="Listenabsatz"/>
        <w:numPr>
          <w:ilvl w:val="0"/>
          <w:numId w:val="29"/>
        </w:numPr>
      </w:pPr>
      <w:r>
        <w:t>VIN</w:t>
      </w:r>
    </w:p>
    <w:p w14:paraId="0D91917A" w14:textId="4ADCA339" w:rsidR="00E27AFE" w:rsidRDefault="00E27AFE" w:rsidP="00E27AFE">
      <w:pPr>
        <w:pStyle w:val="Listenabsatz"/>
        <w:numPr>
          <w:ilvl w:val="0"/>
          <w:numId w:val="29"/>
        </w:numPr>
      </w:pPr>
      <w:r>
        <w:t>G1</w:t>
      </w:r>
    </w:p>
    <w:p w14:paraId="663B4813" w14:textId="075541AC" w:rsidR="00E27AFE" w:rsidRDefault="00E27AFE" w:rsidP="00E27AFE">
      <w:pPr>
        <w:pStyle w:val="Listenabsatz"/>
        <w:numPr>
          <w:ilvl w:val="0"/>
          <w:numId w:val="29"/>
        </w:numPr>
      </w:pPr>
      <w:r>
        <w:t>G2</w:t>
      </w:r>
    </w:p>
    <w:p w14:paraId="5D656BB0" w14:textId="4419E575" w:rsidR="00E27AFE" w:rsidRDefault="00E27AFE" w:rsidP="00E27AFE">
      <w:pPr>
        <w:pStyle w:val="Listenabsatz"/>
        <w:numPr>
          <w:ilvl w:val="0"/>
          <w:numId w:val="29"/>
        </w:numPr>
      </w:pPr>
      <w:r>
        <w:t>G3</w:t>
      </w:r>
    </w:p>
    <w:p w14:paraId="6A405B30" w14:textId="00A6ABA2" w:rsidR="00E27AFE" w:rsidRDefault="00E27AFE" w:rsidP="00E27AFE">
      <w:pPr>
        <w:pStyle w:val="Listenabsatz"/>
        <w:numPr>
          <w:ilvl w:val="0"/>
          <w:numId w:val="29"/>
        </w:numPr>
      </w:pPr>
      <w:r>
        <w:t>G4</w:t>
      </w:r>
    </w:p>
    <w:p w14:paraId="16699817" w14:textId="458CF388" w:rsidR="00E27AFE" w:rsidRDefault="00E27AFE" w:rsidP="00E27AFE">
      <w:pPr>
        <w:pStyle w:val="Listenabsatz"/>
        <w:numPr>
          <w:ilvl w:val="0"/>
          <w:numId w:val="29"/>
        </w:numPr>
      </w:pPr>
      <w:r>
        <w:t>G5</w:t>
      </w:r>
    </w:p>
    <w:p w14:paraId="5C9AC0F4" w14:textId="390A5630" w:rsidR="00E27AFE" w:rsidRDefault="00E27AFE" w:rsidP="00E27AFE">
      <w:pPr>
        <w:pStyle w:val="Listenabsatz"/>
        <w:numPr>
          <w:ilvl w:val="0"/>
          <w:numId w:val="29"/>
        </w:numPr>
      </w:pPr>
      <w:r>
        <w:t>G6</w:t>
      </w:r>
    </w:p>
    <w:p w14:paraId="00C22D47" w14:textId="7529F50D" w:rsidR="00E27AFE" w:rsidRDefault="00E27AFE" w:rsidP="00E27AFE">
      <w:pPr>
        <w:pStyle w:val="Listenabsatz"/>
        <w:numPr>
          <w:ilvl w:val="0"/>
          <w:numId w:val="29"/>
        </w:numPr>
      </w:pPr>
      <w:r>
        <w:t>–</w:t>
      </w:r>
    </w:p>
    <w:p w14:paraId="74A256CA" w14:textId="67AB4139" w:rsidR="00E27AFE" w:rsidRDefault="00E27AFE" w:rsidP="00E27AFE">
      <w:pPr>
        <w:pStyle w:val="Listenabsatz"/>
        <w:numPr>
          <w:ilvl w:val="0"/>
          <w:numId w:val="29"/>
        </w:numPr>
      </w:pPr>
      <w:r>
        <w:t>–</w:t>
      </w:r>
    </w:p>
    <w:p w14:paraId="71F22109" w14:textId="0F24B1AD" w:rsidR="00E27AFE" w:rsidRDefault="00E27AFE" w:rsidP="00E27AFE">
      <w:pPr>
        <w:pStyle w:val="Listenabsatz"/>
        <w:numPr>
          <w:ilvl w:val="0"/>
          <w:numId w:val="29"/>
        </w:numPr>
      </w:pPr>
      <w:r>
        <w:t>–</w:t>
      </w:r>
    </w:p>
    <w:p w14:paraId="523D5C4C" w14:textId="3F574410" w:rsidR="00E27AFE" w:rsidRDefault="00E27AFE" w:rsidP="00E27AFE">
      <w:pPr>
        <w:pStyle w:val="Listenabsatz"/>
        <w:numPr>
          <w:ilvl w:val="0"/>
          <w:numId w:val="29"/>
        </w:numPr>
      </w:pPr>
      <w:r>
        <w:t>A1</w:t>
      </w:r>
    </w:p>
    <w:p w14:paraId="183AD9E9" w14:textId="47B39C7F" w:rsidR="00E27AFE" w:rsidRDefault="00E27AFE" w:rsidP="00E27AFE">
      <w:pPr>
        <w:pStyle w:val="Listenabsatz"/>
        <w:numPr>
          <w:ilvl w:val="0"/>
          <w:numId w:val="29"/>
        </w:numPr>
      </w:pPr>
      <w:r>
        <w:t>–</w:t>
      </w:r>
    </w:p>
    <w:p w14:paraId="52E0C089" w14:textId="30C6A1F3" w:rsidR="00E27AFE" w:rsidRDefault="00E27AFE" w:rsidP="00E27AFE">
      <w:pPr>
        <w:pStyle w:val="Listenabsatz"/>
        <w:numPr>
          <w:ilvl w:val="0"/>
          <w:numId w:val="29"/>
        </w:numPr>
      </w:pPr>
      <w:r>
        <w:t>–</w:t>
      </w:r>
    </w:p>
    <w:p w14:paraId="249C3B0B" w14:textId="2DC94A5B" w:rsidR="00E27AFE" w:rsidRDefault="00E27AFE" w:rsidP="00E27AFE">
      <w:pPr>
        <w:pStyle w:val="Listenabsatz"/>
        <w:numPr>
          <w:ilvl w:val="0"/>
          <w:numId w:val="29"/>
        </w:numPr>
      </w:pPr>
      <w:r>
        <w:t>GND</w:t>
      </w:r>
    </w:p>
    <w:p w14:paraId="1D4AAC96" w14:textId="3B5335CE" w:rsidR="00CF7E7E" w:rsidRDefault="00CF7E7E" w:rsidP="00CF7E7E">
      <w:pPr>
        <w:pStyle w:val="berschrift3"/>
      </w:pPr>
      <w:r>
        <w:t>In der Box</w:t>
      </w:r>
    </w:p>
    <w:p w14:paraId="040ABC51" w14:textId="2D270A80" w:rsidR="00CF7E7E" w:rsidRDefault="00237085" w:rsidP="00CF7E7E">
      <w:r>
        <w:t>Ich habe jetzt einen Plan wie ich den Chip ersetzen, und die Pins verbinden will, aber ich muss noch wissen, wie all das in die LED-Box passt.</w:t>
      </w:r>
    </w:p>
    <w:p w14:paraId="3BD2AF0C" w14:textId="77777777" w:rsidR="00CC7AC0" w:rsidRDefault="00CC7AC0" w:rsidP="00CC7AC0">
      <w:pPr>
        <w:keepNext/>
      </w:pPr>
      <w:r>
        <w:rPr>
          <w:noProof/>
        </w:rPr>
        <w:lastRenderedPageBreak/>
        <w:drawing>
          <wp:inline distT="0" distB="0" distL="0" distR="0" wp14:anchorId="6D97D666" wp14:editId="57DC431D">
            <wp:extent cx="1536192" cy="2049517"/>
            <wp:effectExtent l="0" t="0" r="6985" b="8255"/>
            <wp:docPr id="22936028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1188" cy="2056182"/>
                    </a:xfrm>
                    <a:prstGeom prst="rect">
                      <a:avLst/>
                    </a:prstGeom>
                    <a:noFill/>
                    <a:ln>
                      <a:noFill/>
                    </a:ln>
                  </pic:spPr>
                </pic:pic>
              </a:graphicData>
            </a:graphic>
          </wp:inline>
        </w:drawing>
      </w:r>
    </w:p>
    <w:p w14:paraId="760BE554" w14:textId="3FC9FAC6" w:rsidR="00CC7AC0" w:rsidRDefault="00CC7AC0" w:rsidP="00CC7AC0">
      <w:pPr>
        <w:pStyle w:val="Beschriftung"/>
      </w:pPr>
      <w:bookmarkStart w:id="25" w:name="_Toc198114497"/>
      <w:r>
        <w:t xml:space="preserve">Abbildung </w:t>
      </w:r>
      <w:fldSimple w:instr=" SEQ Abbildung \* ARABIC ">
        <w:r w:rsidR="00CE0A05">
          <w:rPr>
            <w:noProof/>
          </w:rPr>
          <w:t>15</w:t>
        </w:r>
      </w:fldSimple>
      <w:r>
        <w:t xml:space="preserve"> offene LED-Box</w:t>
      </w:r>
      <w:bookmarkEnd w:id="25"/>
    </w:p>
    <w:p w14:paraId="20875C0A" w14:textId="34CC2E70" w:rsidR="00CC7AC0" w:rsidRDefault="00CC7AC0" w:rsidP="00CC7AC0">
      <w:r>
        <w:t>Ohne zusätzliche Komponente sieht die LED-Box, wenn Sie geöffnet ist, so aus</w:t>
      </w:r>
      <w:r w:rsidR="00D631CC">
        <w:t>. Jetzt müssen wir noch ein Carrierboard mit ESP32 Chip, ein Qwiic Kabel</w:t>
      </w:r>
      <w:r w:rsidR="00155738">
        <w:t>, welches ich nach aussen bringen muss, und alle anderen Kabel zum Stecken. Zuerst brauchen wir eine gute Position für den Carrierboard.</w:t>
      </w:r>
    </w:p>
    <w:p w14:paraId="608D34B4" w14:textId="77777777" w:rsidR="00155738" w:rsidRDefault="00155738" w:rsidP="00155738">
      <w:pPr>
        <w:keepNext/>
      </w:pPr>
      <w:r>
        <w:rPr>
          <w:noProof/>
        </w:rPr>
        <w:drawing>
          <wp:inline distT="0" distB="0" distL="0" distR="0" wp14:anchorId="0F47557F" wp14:editId="72C60FE6">
            <wp:extent cx="1409138" cy="1880007"/>
            <wp:effectExtent l="0" t="0" r="635" b="6350"/>
            <wp:docPr id="188197187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1589" cy="1883277"/>
                    </a:xfrm>
                    <a:prstGeom prst="rect">
                      <a:avLst/>
                    </a:prstGeom>
                    <a:noFill/>
                    <a:ln>
                      <a:noFill/>
                    </a:ln>
                  </pic:spPr>
                </pic:pic>
              </a:graphicData>
            </a:graphic>
          </wp:inline>
        </w:drawing>
      </w:r>
    </w:p>
    <w:p w14:paraId="1237E152" w14:textId="0856D80A" w:rsidR="00155738" w:rsidRDefault="00155738" w:rsidP="00155738">
      <w:pPr>
        <w:pStyle w:val="Beschriftung"/>
      </w:pPr>
      <w:bookmarkStart w:id="26" w:name="_Toc198114498"/>
      <w:r>
        <w:t xml:space="preserve">Abbildung </w:t>
      </w:r>
      <w:fldSimple w:instr=" SEQ Abbildung \* ARABIC ">
        <w:r w:rsidR="00CE0A05">
          <w:rPr>
            <w:noProof/>
          </w:rPr>
          <w:t>16</w:t>
        </w:r>
      </w:fldSimple>
      <w:r>
        <w:t xml:space="preserve"> offene LED-Box mit Carrier Board</w:t>
      </w:r>
      <w:bookmarkEnd w:id="26"/>
    </w:p>
    <w:p w14:paraId="45125FDA" w14:textId="77777777" w:rsidR="00155738" w:rsidRDefault="00155738" w:rsidP="00155738">
      <w:r>
        <w:t>Wenn wir den Carrierboard so platzieren, kann man leicht die Kabel vom LED-Screen zum Carrierboard bringen und es passt auch in die Hülle hinein. Jetzt muss ich noch das Qwiic Kabel nach aussen bringen und mit dem Carrierboard verbinden.</w:t>
      </w:r>
    </w:p>
    <w:p w14:paraId="3F3364C0" w14:textId="77777777" w:rsidR="00155738" w:rsidRDefault="00155738" w:rsidP="00155738">
      <w:pPr>
        <w:keepNext/>
      </w:pPr>
      <w:r>
        <w:rPr>
          <w:noProof/>
        </w:rPr>
        <w:drawing>
          <wp:inline distT="0" distB="0" distL="0" distR="0" wp14:anchorId="7DEA7A42" wp14:editId="6CE39B34">
            <wp:extent cx="1840403" cy="1353312"/>
            <wp:effectExtent l="0" t="0" r="7620" b="0"/>
            <wp:docPr id="7748957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388" r="13766" b="27603"/>
                    <a:stretch/>
                  </pic:blipFill>
                  <pic:spPr bwMode="auto">
                    <a:xfrm>
                      <a:off x="0" y="0"/>
                      <a:ext cx="1851881" cy="1361752"/>
                    </a:xfrm>
                    <a:prstGeom prst="rect">
                      <a:avLst/>
                    </a:prstGeom>
                    <a:noFill/>
                    <a:ln>
                      <a:noFill/>
                    </a:ln>
                    <a:extLst>
                      <a:ext uri="{53640926-AAD7-44D8-BBD7-CCE9431645EC}">
                        <a14:shadowObscured xmlns:a14="http://schemas.microsoft.com/office/drawing/2010/main"/>
                      </a:ext>
                    </a:extLst>
                  </pic:spPr>
                </pic:pic>
              </a:graphicData>
            </a:graphic>
          </wp:inline>
        </w:drawing>
      </w:r>
    </w:p>
    <w:p w14:paraId="79BE0EC4" w14:textId="2FC99BAA" w:rsidR="00155738" w:rsidRDefault="00155738" w:rsidP="00155738">
      <w:pPr>
        <w:pStyle w:val="Beschriftung"/>
      </w:pPr>
      <w:bookmarkStart w:id="27" w:name="_Toc198114499"/>
      <w:r>
        <w:t xml:space="preserve">Abbildung </w:t>
      </w:r>
      <w:fldSimple w:instr=" SEQ Abbildung \* ARABIC ">
        <w:r w:rsidR="00CE0A05">
          <w:rPr>
            <w:noProof/>
          </w:rPr>
          <w:t>17</w:t>
        </w:r>
      </w:fldSimple>
      <w:r>
        <w:t xml:space="preserve"> Qwiic Konnektoren</w:t>
      </w:r>
      <w:bookmarkEnd w:id="27"/>
    </w:p>
    <w:p w14:paraId="14A811D2" w14:textId="537ABD0D" w:rsidR="00155738" w:rsidRDefault="00155738" w:rsidP="00155738">
      <w:r>
        <w:t>Auf dem Bild sieht man, wo die Qwiic Konnektoren sind. Die Hülle der LED-Box hat an allen Ecken, 2 Löcher, durch diese Löcher kann ich das Qwiic-Kabel führen und damit das Kabel nach aussen bringen</w:t>
      </w:r>
      <w:r w:rsidR="00C06CCD">
        <w:t>.</w:t>
      </w:r>
    </w:p>
    <w:p w14:paraId="61071411" w14:textId="260C8A79" w:rsidR="00C06CCD" w:rsidRDefault="00C06CCD" w:rsidP="00C06CCD">
      <w:pPr>
        <w:keepNext/>
      </w:pPr>
      <w:r>
        <w:rPr>
          <w:noProof/>
        </w:rPr>
        <w:lastRenderedPageBreak/>
        <w:drawing>
          <wp:inline distT="0" distB="0" distL="0" distR="0" wp14:anchorId="679C3EBB" wp14:editId="55104D93">
            <wp:extent cx="1894637" cy="1422145"/>
            <wp:effectExtent l="0" t="0" r="0" b="6985"/>
            <wp:docPr id="313223792" name="Grafik 13" descr="Ein Bild, das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3792" name="Grafik 13" descr="Ein Bild, das Im Haus enthält.&#10;&#10;KI-generierte Inhalte können fehlerhaft se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6071" cy="1423221"/>
                    </a:xfrm>
                    <a:prstGeom prst="rect">
                      <a:avLst/>
                    </a:prstGeom>
                    <a:noFill/>
                    <a:ln>
                      <a:noFill/>
                    </a:ln>
                  </pic:spPr>
                </pic:pic>
              </a:graphicData>
            </a:graphic>
          </wp:inline>
        </w:drawing>
      </w:r>
    </w:p>
    <w:p w14:paraId="4C58F681" w14:textId="6B503979" w:rsidR="00C06CCD" w:rsidRDefault="00C06CCD" w:rsidP="00C06CCD">
      <w:pPr>
        <w:pStyle w:val="Beschriftung"/>
      </w:pPr>
      <w:bookmarkStart w:id="28" w:name="_Toc198114500"/>
      <w:r>
        <w:t xml:space="preserve">Abbildung </w:t>
      </w:r>
      <w:fldSimple w:instr=" SEQ Abbildung \* ARABIC ">
        <w:r w:rsidR="00CE0A05">
          <w:rPr>
            <w:noProof/>
          </w:rPr>
          <w:t>18</w:t>
        </w:r>
      </w:fldSimple>
      <w:r>
        <w:t xml:space="preserve"> Hüllen Löcher</w:t>
      </w:r>
      <w:bookmarkEnd w:id="28"/>
    </w:p>
    <w:p w14:paraId="5227E7EC" w14:textId="6D65686C" w:rsidR="00C06CCD" w:rsidRDefault="00C06CCD" w:rsidP="00C06CCD">
      <w:r>
        <w:t xml:space="preserve">Also das Kabel geht vom Carrierboard geht wie im Bild gezeigt durch ein Loch im Eck nach aussen. </w:t>
      </w:r>
    </w:p>
    <w:p w14:paraId="5A4AD494" w14:textId="52A5B96F" w:rsidR="00C06CCD" w:rsidRDefault="00C06CCD" w:rsidP="00C06CCD">
      <w:pPr>
        <w:keepNext/>
      </w:pPr>
      <w:r>
        <w:rPr>
          <w:noProof/>
        </w:rPr>
        <mc:AlternateContent>
          <mc:Choice Requires="wpi">
            <w:drawing>
              <wp:anchor distT="0" distB="0" distL="114300" distR="114300" simplePos="0" relativeHeight="251745280" behindDoc="0" locked="0" layoutInCell="1" allowOverlap="1" wp14:anchorId="2E8FAB08" wp14:editId="2A64421C">
                <wp:simplePos x="0" y="0"/>
                <wp:positionH relativeFrom="column">
                  <wp:posOffset>3913042</wp:posOffset>
                </wp:positionH>
                <wp:positionV relativeFrom="paragraph">
                  <wp:posOffset>1761851</wp:posOffset>
                </wp:positionV>
                <wp:extent cx="94680" cy="159840"/>
                <wp:effectExtent l="95250" t="95250" r="19685" b="88265"/>
                <wp:wrapNone/>
                <wp:docPr id="216338103" name="Freihand 21"/>
                <wp:cNvGraphicFramePr/>
                <a:graphic xmlns:a="http://schemas.openxmlformats.org/drawingml/2006/main">
                  <a:graphicData uri="http://schemas.microsoft.com/office/word/2010/wordprocessingInk">
                    <w14:contentPart bwMode="auto" r:id="rId36">
                      <w14:nvContentPartPr>
                        <w14:cNvContentPartPr/>
                      </w14:nvContentPartPr>
                      <w14:xfrm>
                        <a:off x="0" y="0"/>
                        <a:ext cx="94680" cy="159840"/>
                      </w14:xfrm>
                    </w14:contentPart>
                  </a:graphicData>
                </a:graphic>
              </wp:anchor>
            </w:drawing>
          </mc:Choice>
          <mc:Fallback>
            <w:pict>
              <v:shapetype w14:anchorId="16B358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305.25pt;margin-top:135.9pt;width:13.1pt;height:18.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">
                <v:imagedata r:id="rId37" o:title=""/>
              </v:shape>
            </w:pict>
          </mc:Fallback>
        </mc:AlternateContent>
      </w:r>
      <w:r>
        <w:rPr>
          <w:noProof/>
        </w:rPr>
        <mc:AlternateContent>
          <mc:Choice Requires="wpi">
            <w:drawing>
              <wp:anchor distT="0" distB="0" distL="114300" distR="114300" simplePos="0" relativeHeight="251744256" behindDoc="0" locked="0" layoutInCell="1" allowOverlap="1" wp14:anchorId="6D8CD4F3" wp14:editId="79F6035B">
                <wp:simplePos x="0" y="0"/>
                <wp:positionH relativeFrom="column">
                  <wp:posOffset>3865162</wp:posOffset>
                </wp:positionH>
                <wp:positionV relativeFrom="paragraph">
                  <wp:posOffset>1750331</wp:posOffset>
                </wp:positionV>
                <wp:extent cx="63360" cy="119520"/>
                <wp:effectExtent l="95250" t="95250" r="70485" b="90170"/>
                <wp:wrapNone/>
                <wp:docPr id="1622669365" name="Freihand 20"/>
                <wp:cNvGraphicFramePr/>
                <a:graphic xmlns:a="http://schemas.openxmlformats.org/drawingml/2006/main">
                  <a:graphicData uri="http://schemas.microsoft.com/office/word/2010/wordprocessingInk">
                    <w14:contentPart bwMode="auto" r:id="rId38">
                      <w14:nvContentPartPr>
                        <w14:cNvContentPartPr/>
                      </w14:nvContentPartPr>
                      <w14:xfrm>
                        <a:off x="0" y="0"/>
                        <a:ext cx="63360" cy="119520"/>
                      </w14:xfrm>
                    </w14:contentPart>
                  </a:graphicData>
                </a:graphic>
              </wp:anchor>
            </w:drawing>
          </mc:Choice>
          <mc:Fallback>
            <w:pict>
              <v:shape w14:anchorId="3D11D25D" id="Freihand 20" o:spid="_x0000_s1026" type="#_x0000_t75" style="position:absolute;margin-left:301.5pt;margin-top:135pt;width:10.7pt;height:15.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">
                <v:imagedata r:id="rId39" o:title=""/>
              </v:shape>
            </w:pict>
          </mc:Fallback>
        </mc:AlternateContent>
      </w:r>
      <w:r>
        <w:rPr>
          <w:noProof/>
        </w:rPr>
        <mc:AlternateContent>
          <mc:Choice Requires="wpi">
            <w:drawing>
              <wp:anchor distT="0" distB="0" distL="114300" distR="114300" simplePos="0" relativeHeight="251743232" behindDoc="0" locked="0" layoutInCell="1" allowOverlap="1" wp14:anchorId="7DF9EB04" wp14:editId="12C0BDD8">
                <wp:simplePos x="0" y="0"/>
                <wp:positionH relativeFrom="column">
                  <wp:posOffset>2996842</wp:posOffset>
                </wp:positionH>
                <wp:positionV relativeFrom="paragraph">
                  <wp:posOffset>1338491</wp:posOffset>
                </wp:positionV>
                <wp:extent cx="861120" cy="461880"/>
                <wp:effectExtent l="95250" t="95250" r="91440" b="90805"/>
                <wp:wrapNone/>
                <wp:docPr id="1978392287" name="Freihand 19"/>
                <wp:cNvGraphicFramePr/>
                <a:graphic xmlns:a="http://schemas.openxmlformats.org/drawingml/2006/main">
                  <a:graphicData uri="http://schemas.microsoft.com/office/word/2010/wordprocessingInk">
                    <w14:contentPart bwMode="auto" r:id="rId40">
                      <w14:nvContentPartPr>
                        <w14:cNvContentPartPr/>
                      </w14:nvContentPartPr>
                      <w14:xfrm>
                        <a:off x="0" y="0"/>
                        <a:ext cx="861120" cy="461880"/>
                      </w14:xfrm>
                    </w14:contentPart>
                  </a:graphicData>
                </a:graphic>
              </wp:anchor>
            </w:drawing>
          </mc:Choice>
          <mc:Fallback>
            <w:pict>
              <v:shape w14:anchorId="517B2DDA" id="Freihand 19" o:spid="_x0000_s1026" type="#_x0000_t75" style="position:absolute;margin-left:233.15pt;margin-top:102.6pt;width:73.45pt;height:42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">
                <v:imagedata r:id="rId41" o:title=""/>
              </v:shape>
            </w:pict>
          </mc:Fallback>
        </mc:AlternateContent>
      </w:r>
      <w:r>
        <w:rPr>
          <w:noProof/>
        </w:rPr>
        <mc:AlternateContent>
          <mc:Choice Requires="wpi">
            <w:drawing>
              <wp:anchor distT="0" distB="0" distL="114300" distR="114300" simplePos="0" relativeHeight="251742208" behindDoc="0" locked="0" layoutInCell="1" allowOverlap="1" wp14:anchorId="40ACD1D0" wp14:editId="59CC8D90">
                <wp:simplePos x="0" y="0"/>
                <wp:positionH relativeFrom="column">
                  <wp:posOffset>444802</wp:posOffset>
                </wp:positionH>
                <wp:positionV relativeFrom="paragraph">
                  <wp:posOffset>156219</wp:posOffset>
                </wp:positionV>
                <wp:extent cx="335880" cy="433440"/>
                <wp:effectExtent l="95250" t="95250" r="102870" b="100330"/>
                <wp:wrapNone/>
                <wp:docPr id="703447970" name="Freihand 18"/>
                <wp:cNvGraphicFramePr/>
                <a:graphic xmlns:a="http://schemas.openxmlformats.org/drawingml/2006/main">
                  <a:graphicData uri="http://schemas.microsoft.com/office/word/2010/wordprocessingInk">
                    <w14:contentPart bwMode="auto" r:id="rId42">
                      <w14:nvContentPartPr>
                        <w14:cNvContentPartPr/>
                      </w14:nvContentPartPr>
                      <w14:xfrm>
                        <a:off x="0" y="0"/>
                        <a:ext cx="335880" cy="433440"/>
                      </w14:xfrm>
                    </w14:contentPart>
                  </a:graphicData>
                </a:graphic>
              </wp:anchor>
            </w:drawing>
          </mc:Choice>
          <mc:Fallback>
            <w:pict>
              <v:shape w14:anchorId="54F55A3C" id="Freihand 18" o:spid="_x0000_s1026" type="#_x0000_t75" style="position:absolute;margin-left:32.15pt;margin-top:9.5pt;width:32.15pt;height:39.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">
                <v:imagedata r:id="rId43" o:title=""/>
              </v:shape>
            </w:pict>
          </mc:Fallback>
        </mc:AlternateContent>
      </w:r>
      <w:r>
        <w:rPr>
          <w:noProof/>
        </w:rPr>
        <w:drawing>
          <wp:inline distT="0" distB="0" distL="0" distR="0" wp14:anchorId="6FFB6E72" wp14:editId="5931582B">
            <wp:extent cx="1671851" cy="2228837"/>
            <wp:effectExtent l="0" t="0" r="5080" b="635"/>
            <wp:docPr id="21134567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5740" cy="2234022"/>
                    </a:xfrm>
                    <a:prstGeom prst="rect">
                      <a:avLst/>
                    </a:prstGeom>
                    <a:noFill/>
                    <a:ln>
                      <a:noFill/>
                    </a:ln>
                  </pic:spPr>
                </pic:pic>
              </a:graphicData>
            </a:graphic>
          </wp:inline>
        </w:drawing>
      </w:r>
      <w:r>
        <w:rPr>
          <w:noProof/>
        </w:rPr>
        <w:drawing>
          <wp:inline distT="0" distB="0" distL="0" distR="0" wp14:anchorId="3AC7B8F5" wp14:editId="41C90E2B">
            <wp:extent cx="2818262" cy="2115432"/>
            <wp:effectExtent l="0" t="0" r="1270" b="0"/>
            <wp:docPr id="1687867585" name="Grafik 13" descr="Ein Bild, das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67585" name="Grafik 13" descr="Ein Bild, das Im Haus enthält.&#10;&#10;KI-generierte Inhalte können fehlerhaft sei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7189" cy="2122133"/>
                    </a:xfrm>
                    <a:prstGeom prst="rect">
                      <a:avLst/>
                    </a:prstGeom>
                    <a:noFill/>
                    <a:ln>
                      <a:noFill/>
                    </a:ln>
                  </pic:spPr>
                </pic:pic>
              </a:graphicData>
            </a:graphic>
          </wp:inline>
        </w:drawing>
      </w:r>
    </w:p>
    <w:p w14:paraId="03CA0670" w14:textId="4242037C" w:rsidR="00C06CCD" w:rsidRDefault="00C06CCD" w:rsidP="00C06CCD">
      <w:pPr>
        <w:pStyle w:val="Beschriftung"/>
      </w:pPr>
      <w:bookmarkStart w:id="29" w:name="_Toc198114501"/>
      <w:r>
        <w:t xml:space="preserve">Abbildung </w:t>
      </w:r>
      <w:fldSimple w:instr=" SEQ Abbildung \* ARABIC ">
        <w:r w:rsidR="00CE0A05">
          <w:rPr>
            <w:noProof/>
          </w:rPr>
          <w:t>19</w:t>
        </w:r>
      </w:fldSimple>
      <w:r>
        <w:t xml:space="preserve"> Qwiic Kabel nach aussen</w:t>
      </w:r>
      <w:bookmarkEnd w:id="29"/>
    </w:p>
    <w:p w14:paraId="02E0199F" w14:textId="2B267DD6" w:rsidR="00C06CCD" w:rsidRDefault="00C06CCD" w:rsidP="00C06CCD">
      <w:r>
        <w:t>Die Restlichen kleine Kabel, kann ich dann einfach mit dem Carrierboard verbinden und dann die Box schliessen.</w:t>
      </w:r>
    </w:p>
    <w:p w14:paraId="410192EB" w14:textId="77777777" w:rsidR="00CE0A05" w:rsidRDefault="00C06CCD" w:rsidP="00CE0A05">
      <w:pPr>
        <w:keepNext/>
      </w:pPr>
      <w:r>
        <w:rPr>
          <w:noProof/>
        </w:rPr>
        <mc:AlternateContent>
          <mc:Choice Requires="wpi">
            <w:drawing>
              <wp:anchor distT="0" distB="0" distL="114300" distR="114300" simplePos="0" relativeHeight="251758592" behindDoc="0" locked="0" layoutInCell="1" allowOverlap="1" wp14:anchorId="3D341A4A" wp14:editId="506E61C4">
                <wp:simplePos x="0" y="0"/>
                <wp:positionH relativeFrom="column">
                  <wp:posOffset>37655</wp:posOffset>
                </wp:positionH>
                <wp:positionV relativeFrom="paragraph">
                  <wp:posOffset>515834</wp:posOffset>
                </wp:positionV>
                <wp:extent cx="28080" cy="50400"/>
                <wp:effectExtent l="57150" t="76200" r="48260" b="64135"/>
                <wp:wrapNone/>
                <wp:docPr id="1999178567" name="Freihand 39"/>
                <wp:cNvGraphicFramePr/>
                <a:graphic xmlns:a="http://schemas.openxmlformats.org/drawingml/2006/main">
                  <a:graphicData uri="http://schemas.microsoft.com/office/word/2010/wordprocessingInk">
                    <w14:contentPart bwMode="auto" r:id="rId46">
                      <w14:nvContentPartPr>
                        <w14:cNvContentPartPr/>
                      </w14:nvContentPartPr>
                      <w14:xfrm>
                        <a:off x="0" y="0"/>
                        <a:ext cx="28080" cy="50400"/>
                      </w14:xfrm>
                    </w14:contentPart>
                  </a:graphicData>
                </a:graphic>
              </wp:anchor>
            </w:drawing>
          </mc:Choice>
          <mc:Fallback>
            <w:pict>
              <v:shape w14:anchorId="0E06DD55" id="Freihand 39" o:spid="_x0000_s1026" type="#_x0000_t75" style="position:absolute;margin-left:1.55pt;margin-top:39.2pt;width:5pt;height:6.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">
                <v:imagedata r:id="rId47" o:title=""/>
              </v:shape>
            </w:pict>
          </mc:Fallback>
        </mc:AlternateContent>
      </w:r>
      <w:r>
        <w:rPr>
          <w:noProof/>
        </w:rPr>
        <mc:AlternateContent>
          <mc:Choice Requires="wpi">
            <w:drawing>
              <wp:anchor distT="0" distB="0" distL="114300" distR="114300" simplePos="0" relativeHeight="251757568" behindDoc="0" locked="0" layoutInCell="1" allowOverlap="1" wp14:anchorId="1569DA6A" wp14:editId="6FD17B69">
                <wp:simplePos x="0" y="0"/>
                <wp:positionH relativeFrom="column">
                  <wp:posOffset>73295</wp:posOffset>
                </wp:positionH>
                <wp:positionV relativeFrom="paragraph">
                  <wp:posOffset>552914</wp:posOffset>
                </wp:positionV>
                <wp:extent cx="100080" cy="33120"/>
                <wp:effectExtent l="76200" t="57150" r="71755" b="62230"/>
                <wp:wrapNone/>
                <wp:docPr id="1799115721" name="Freihand 37"/>
                <wp:cNvGraphicFramePr/>
                <a:graphic xmlns:a="http://schemas.openxmlformats.org/drawingml/2006/main">
                  <a:graphicData uri="http://schemas.microsoft.com/office/word/2010/wordprocessingInk">
                    <w14:contentPart bwMode="auto" r:id="rId48">
                      <w14:nvContentPartPr>
                        <w14:cNvContentPartPr/>
                      </w14:nvContentPartPr>
                      <w14:xfrm>
                        <a:off x="0" y="0"/>
                        <a:ext cx="100080" cy="33120"/>
                      </w14:xfrm>
                    </w14:contentPart>
                  </a:graphicData>
                </a:graphic>
              </wp:anchor>
            </w:drawing>
          </mc:Choice>
          <mc:Fallback>
            <w:pict>
              <v:shape w14:anchorId="0B5825D7" id="Freihand 37" o:spid="_x0000_s1026" type="#_x0000_t75" style="position:absolute;margin-left:4.35pt;margin-top:42.15pt;width:10.75pt;height:5.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">
                <v:imagedata r:id="rId49" o:title=""/>
              </v:shape>
            </w:pict>
          </mc:Fallback>
        </mc:AlternateContent>
      </w:r>
      <w:r>
        <w:rPr>
          <w:noProof/>
        </w:rPr>
        <mc:AlternateContent>
          <mc:Choice Requires="wpi">
            <w:drawing>
              <wp:anchor distT="0" distB="0" distL="114300" distR="114300" simplePos="0" relativeHeight="251756544" behindDoc="0" locked="0" layoutInCell="1" allowOverlap="1" wp14:anchorId="41E99FFB" wp14:editId="5352C596">
                <wp:simplePos x="0" y="0"/>
                <wp:positionH relativeFrom="column">
                  <wp:posOffset>448775</wp:posOffset>
                </wp:positionH>
                <wp:positionV relativeFrom="paragraph">
                  <wp:posOffset>621314</wp:posOffset>
                </wp:positionV>
                <wp:extent cx="203760" cy="204480"/>
                <wp:effectExtent l="76200" t="57150" r="25400" b="62230"/>
                <wp:wrapNone/>
                <wp:docPr id="31633062" name="Freihand 35"/>
                <wp:cNvGraphicFramePr/>
                <a:graphic xmlns:a="http://schemas.openxmlformats.org/drawingml/2006/main">
                  <a:graphicData uri="http://schemas.microsoft.com/office/word/2010/wordprocessingInk">
                    <w14:contentPart bwMode="auto" r:id="rId50">
                      <w14:nvContentPartPr>
                        <w14:cNvContentPartPr/>
                      </w14:nvContentPartPr>
                      <w14:xfrm>
                        <a:off x="0" y="0"/>
                        <a:ext cx="203760" cy="204480"/>
                      </w14:xfrm>
                    </w14:contentPart>
                  </a:graphicData>
                </a:graphic>
              </wp:anchor>
            </w:drawing>
          </mc:Choice>
          <mc:Fallback>
            <w:pict>
              <v:shape w14:anchorId="65BEA717" id="Freihand 35" o:spid="_x0000_s1026" type="#_x0000_t75" style="position:absolute;margin-left:33.95pt;margin-top:47.5pt;width:18.9pt;height:18.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">
                <v:imagedata r:id="rId51" o:title=""/>
              </v:shape>
            </w:pict>
          </mc:Fallback>
        </mc:AlternateContent>
      </w:r>
      <w:r>
        <w:rPr>
          <w:noProof/>
        </w:rPr>
        <mc:AlternateContent>
          <mc:Choice Requires="wpi">
            <w:drawing>
              <wp:anchor distT="0" distB="0" distL="114300" distR="114300" simplePos="0" relativeHeight="251755520" behindDoc="0" locked="0" layoutInCell="1" allowOverlap="1" wp14:anchorId="4BF4747D" wp14:editId="4C8682B2">
                <wp:simplePos x="0" y="0"/>
                <wp:positionH relativeFrom="column">
                  <wp:posOffset>995680</wp:posOffset>
                </wp:positionH>
                <wp:positionV relativeFrom="paragraph">
                  <wp:posOffset>567690</wp:posOffset>
                </wp:positionV>
                <wp:extent cx="225655" cy="168275"/>
                <wp:effectExtent l="38100" t="38100" r="3175" b="41275"/>
                <wp:wrapNone/>
                <wp:docPr id="1077752853" name="Freihand 34"/>
                <wp:cNvGraphicFramePr/>
                <a:graphic xmlns:a="http://schemas.openxmlformats.org/drawingml/2006/main">
                  <a:graphicData uri="http://schemas.microsoft.com/office/word/2010/wordprocessingInk">
                    <w14:contentPart bwMode="auto" r:id="rId52">
                      <w14:nvContentPartPr>
                        <w14:cNvContentPartPr/>
                      </w14:nvContentPartPr>
                      <w14:xfrm>
                        <a:off x="0" y="0"/>
                        <a:ext cx="225655" cy="168275"/>
                      </w14:xfrm>
                    </w14:contentPart>
                  </a:graphicData>
                </a:graphic>
              </wp:anchor>
            </w:drawing>
          </mc:Choice>
          <mc:Fallback>
            <w:pict>
              <v:shape w14:anchorId="416420AD" id="Freihand 34" o:spid="_x0000_s1026" type="#_x0000_t75" style="position:absolute;margin-left:77.9pt;margin-top:44.2pt;width:18.75pt;height:1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">
                <v:imagedata r:id="rId53" o:title=""/>
              </v:shape>
            </w:pict>
          </mc:Fallback>
        </mc:AlternateContent>
      </w:r>
      <w:r>
        <w:rPr>
          <w:noProof/>
        </w:rPr>
        <mc:AlternateContent>
          <mc:Choice Requires="wpi">
            <w:drawing>
              <wp:anchor distT="0" distB="0" distL="114300" distR="114300" simplePos="0" relativeHeight="251748352" behindDoc="0" locked="0" layoutInCell="1" allowOverlap="1" wp14:anchorId="595F3D67" wp14:editId="301D9B39">
                <wp:simplePos x="0" y="0"/>
                <wp:positionH relativeFrom="column">
                  <wp:posOffset>1227815</wp:posOffset>
                </wp:positionH>
                <wp:positionV relativeFrom="paragraph">
                  <wp:posOffset>526634</wp:posOffset>
                </wp:positionV>
                <wp:extent cx="74160" cy="200880"/>
                <wp:effectExtent l="38100" t="38100" r="40640" b="46990"/>
                <wp:wrapNone/>
                <wp:docPr id="767182743" name="Freihand 27"/>
                <wp:cNvGraphicFramePr/>
                <a:graphic xmlns:a="http://schemas.openxmlformats.org/drawingml/2006/main">
                  <a:graphicData uri="http://schemas.microsoft.com/office/word/2010/wordprocessingInk">
                    <w14:contentPart bwMode="auto" r:id="rId54">
                      <w14:nvContentPartPr>
                        <w14:cNvContentPartPr/>
                      </w14:nvContentPartPr>
                      <w14:xfrm>
                        <a:off x="0" y="0"/>
                        <a:ext cx="74160" cy="200880"/>
                      </w14:xfrm>
                    </w14:contentPart>
                  </a:graphicData>
                </a:graphic>
              </wp:anchor>
            </w:drawing>
          </mc:Choice>
          <mc:Fallback>
            <w:pict>
              <v:shape w14:anchorId="2642DD4A" id="Freihand 27" o:spid="_x0000_s1026" type="#_x0000_t75" style="position:absolute;margin-left:96.2pt;margin-top:40.95pt;width:6.85pt;height:16.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">
                <v:imagedata r:id="rId55" o:title=""/>
              </v:shape>
            </w:pict>
          </mc:Fallback>
        </mc:AlternateContent>
      </w:r>
      <w:r>
        <w:rPr>
          <w:noProof/>
        </w:rPr>
        <mc:AlternateContent>
          <mc:Choice Requires="wpi">
            <w:drawing>
              <wp:anchor distT="0" distB="0" distL="114300" distR="114300" simplePos="0" relativeHeight="251747328" behindDoc="0" locked="0" layoutInCell="1" allowOverlap="1" wp14:anchorId="3B7C57AD" wp14:editId="3AD2D575">
                <wp:simplePos x="0" y="0"/>
                <wp:positionH relativeFrom="column">
                  <wp:posOffset>1271015</wp:posOffset>
                </wp:positionH>
                <wp:positionV relativeFrom="paragraph">
                  <wp:posOffset>520514</wp:posOffset>
                </wp:positionV>
                <wp:extent cx="128520" cy="209880"/>
                <wp:effectExtent l="38100" t="38100" r="43180" b="38100"/>
                <wp:wrapNone/>
                <wp:docPr id="1745635278" name="Freihand 26"/>
                <wp:cNvGraphicFramePr/>
                <a:graphic xmlns:a="http://schemas.openxmlformats.org/drawingml/2006/main">
                  <a:graphicData uri="http://schemas.microsoft.com/office/word/2010/wordprocessingInk">
                    <w14:contentPart bwMode="auto" r:id="rId56">
                      <w14:nvContentPartPr>
                        <w14:cNvContentPartPr/>
                      </w14:nvContentPartPr>
                      <w14:xfrm>
                        <a:off x="0" y="0"/>
                        <a:ext cx="128520" cy="209880"/>
                      </w14:xfrm>
                    </w14:contentPart>
                  </a:graphicData>
                </a:graphic>
              </wp:anchor>
            </w:drawing>
          </mc:Choice>
          <mc:Fallback>
            <w:pict>
              <v:shape w14:anchorId="4DDE6FE8" id="Freihand 26" o:spid="_x0000_s1026" type="#_x0000_t75" style="position:absolute;margin-left:99.6pt;margin-top:40.5pt;width:11.1pt;height:17.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">
                <v:imagedata r:id="rId57" o:title=""/>
              </v:shape>
            </w:pict>
          </mc:Fallback>
        </mc:AlternateContent>
      </w:r>
      <w:r>
        <w:rPr>
          <w:noProof/>
        </w:rPr>
        <mc:AlternateContent>
          <mc:Choice Requires="wpi">
            <w:drawing>
              <wp:anchor distT="0" distB="0" distL="114300" distR="114300" simplePos="0" relativeHeight="251746304" behindDoc="0" locked="0" layoutInCell="1" allowOverlap="1" wp14:anchorId="2F93B7EF" wp14:editId="7AAA8634">
                <wp:simplePos x="0" y="0"/>
                <wp:positionH relativeFrom="column">
                  <wp:posOffset>1344095</wp:posOffset>
                </wp:positionH>
                <wp:positionV relativeFrom="paragraph">
                  <wp:posOffset>575954</wp:posOffset>
                </wp:positionV>
                <wp:extent cx="176400" cy="157680"/>
                <wp:effectExtent l="38100" t="38100" r="52705" b="52070"/>
                <wp:wrapNone/>
                <wp:docPr id="1721658279" name="Freihand 25"/>
                <wp:cNvGraphicFramePr/>
                <a:graphic xmlns:a="http://schemas.openxmlformats.org/drawingml/2006/main">
                  <a:graphicData uri="http://schemas.microsoft.com/office/word/2010/wordprocessingInk">
                    <w14:contentPart bwMode="auto" r:id="rId58">
                      <w14:nvContentPartPr>
                        <w14:cNvContentPartPr/>
                      </w14:nvContentPartPr>
                      <w14:xfrm>
                        <a:off x="0" y="0"/>
                        <a:ext cx="176400" cy="157680"/>
                      </w14:xfrm>
                    </w14:contentPart>
                  </a:graphicData>
                </a:graphic>
              </wp:anchor>
            </w:drawing>
          </mc:Choice>
          <mc:Fallback>
            <w:pict>
              <v:shape w14:anchorId="63394DC1" id="Freihand 25" o:spid="_x0000_s1026" type="#_x0000_t75" style="position:absolute;margin-left:105.35pt;margin-top:44.85pt;width:14.9pt;height:13.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">
                <v:imagedata r:id="rId59" o:title=""/>
              </v:shape>
            </w:pict>
          </mc:Fallback>
        </mc:AlternateContent>
      </w:r>
      <w:r>
        <w:rPr>
          <w:noProof/>
        </w:rPr>
        <w:drawing>
          <wp:inline distT="0" distB="0" distL="0" distR="0" wp14:anchorId="500A1D25" wp14:editId="35A97A64">
            <wp:extent cx="2054811" cy="2647288"/>
            <wp:effectExtent l="8573" t="0" r="0" b="0"/>
            <wp:docPr id="1267367379"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9462" t="13179" r="8905" b="7947"/>
                    <a:stretch/>
                  </pic:blipFill>
                  <pic:spPr bwMode="auto">
                    <a:xfrm rot="16200000">
                      <a:off x="0" y="0"/>
                      <a:ext cx="2058099" cy="2651524"/>
                    </a:xfrm>
                    <a:prstGeom prst="rect">
                      <a:avLst/>
                    </a:prstGeom>
                    <a:noFill/>
                    <a:ln>
                      <a:noFill/>
                    </a:ln>
                    <a:extLst>
                      <a:ext uri="{53640926-AAD7-44D8-BBD7-CCE9431645EC}">
                        <a14:shadowObscured xmlns:a14="http://schemas.microsoft.com/office/drawing/2010/main"/>
                      </a:ext>
                    </a:extLst>
                  </pic:spPr>
                </pic:pic>
              </a:graphicData>
            </a:graphic>
          </wp:inline>
        </w:drawing>
      </w:r>
    </w:p>
    <w:p w14:paraId="334DB002" w14:textId="204B2B1A" w:rsidR="00C06CCD" w:rsidRPr="00C06CCD" w:rsidRDefault="00CE0A05" w:rsidP="00CE0A05">
      <w:pPr>
        <w:pStyle w:val="Beschriftung"/>
      </w:pPr>
      <w:bookmarkStart w:id="30" w:name="_Toc198114502"/>
      <w:r>
        <w:t xml:space="preserve">Abbildung </w:t>
      </w:r>
      <w:fldSimple w:instr=" SEQ Abbildung \* ARABIC ">
        <w:r>
          <w:rPr>
            <w:noProof/>
          </w:rPr>
          <w:t>20</w:t>
        </w:r>
      </w:fldSimple>
      <w:r>
        <w:t xml:space="preserve"> Offene LED-Box mit Kabel</w:t>
      </w:r>
      <w:bookmarkEnd w:id="30"/>
    </w:p>
    <w:p w14:paraId="0834CCDF" w14:textId="38AE8A3F" w:rsidR="00250D56" w:rsidRDefault="00E13F17" w:rsidP="00166AA5">
      <w:pPr>
        <w:pStyle w:val="berschrift1"/>
        <w:rPr>
          <w:color w:val="CCCC00" w:themeColor="text2"/>
        </w:rPr>
      </w:pPr>
      <w:bookmarkStart w:id="31" w:name="_Toc198107088"/>
      <w:r w:rsidRPr="0028003A">
        <w:lastRenderedPageBreak/>
        <w:t>Verzeichnisse</w:t>
      </w:r>
      <w:r w:rsidRPr="00754F70">
        <w:rPr>
          <w:color w:val="CCCC00" w:themeColor="text2"/>
        </w:rPr>
        <w:t>.</w:t>
      </w:r>
      <w:bookmarkEnd w:id="31"/>
    </w:p>
    <w:p w14:paraId="28EF4B2A" w14:textId="77777777" w:rsidR="00CE0A05" w:rsidRDefault="00E13F17" w:rsidP="008A6972">
      <w:pPr>
        <w:pStyle w:val="berschrift2"/>
        <w:rPr>
          <w:noProof/>
        </w:rPr>
      </w:pPr>
      <w:bookmarkStart w:id="32" w:name="_Toc117236043"/>
      <w:bookmarkStart w:id="33" w:name="_Toc198107089"/>
      <w:r w:rsidRPr="0028003A">
        <w:t>Abbildungen</w:t>
      </w:r>
      <w:bookmarkStart w:id="34" w:name="_Toc117236044"/>
      <w:bookmarkEnd w:id="32"/>
      <w:bookmarkEnd w:id="33"/>
      <w:r w:rsidR="00453D9A">
        <w:fldChar w:fldCharType="begin"/>
      </w:r>
      <w:r w:rsidR="00453D9A">
        <w:instrText xml:space="preserve"> TOC \h \z \c "Abbildung" </w:instrText>
      </w:r>
      <w:r w:rsidR="00453D9A">
        <w:fldChar w:fldCharType="separate"/>
      </w:r>
    </w:p>
    <w:p w14:paraId="7F234BE4" w14:textId="6763F94A"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3" w:history="1">
        <w:r w:rsidRPr="004D574F">
          <w:rPr>
            <w:rStyle w:val="Hyperlink"/>
            <w:noProof/>
          </w:rPr>
          <w:t>Abbildung 1 LED-Box</w:t>
        </w:r>
        <w:r>
          <w:rPr>
            <w:noProof/>
            <w:webHidden/>
          </w:rPr>
          <w:tab/>
        </w:r>
        <w:r>
          <w:rPr>
            <w:noProof/>
            <w:webHidden/>
          </w:rPr>
          <w:fldChar w:fldCharType="begin"/>
        </w:r>
        <w:r>
          <w:rPr>
            <w:noProof/>
            <w:webHidden/>
          </w:rPr>
          <w:instrText xml:space="preserve"> PAGEREF _Toc198114483 \h </w:instrText>
        </w:r>
        <w:r>
          <w:rPr>
            <w:noProof/>
            <w:webHidden/>
          </w:rPr>
        </w:r>
        <w:r>
          <w:rPr>
            <w:noProof/>
            <w:webHidden/>
          </w:rPr>
          <w:fldChar w:fldCharType="separate"/>
        </w:r>
        <w:r>
          <w:rPr>
            <w:noProof/>
            <w:webHidden/>
          </w:rPr>
          <w:t>3</w:t>
        </w:r>
        <w:r>
          <w:rPr>
            <w:noProof/>
            <w:webHidden/>
          </w:rPr>
          <w:fldChar w:fldCharType="end"/>
        </w:r>
      </w:hyperlink>
    </w:p>
    <w:p w14:paraId="08236E88" w14:textId="1EBC576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4" w:history="1">
        <w:r w:rsidRPr="004D574F">
          <w:rPr>
            <w:rStyle w:val="Hyperlink"/>
            <w:noProof/>
          </w:rPr>
          <w:t>Abbildung 2 LED-Screen</w:t>
        </w:r>
        <w:r>
          <w:rPr>
            <w:noProof/>
            <w:webHidden/>
          </w:rPr>
          <w:tab/>
        </w:r>
        <w:r>
          <w:rPr>
            <w:noProof/>
            <w:webHidden/>
          </w:rPr>
          <w:fldChar w:fldCharType="begin"/>
        </w:r>
        <w:r>
          <w:rPr>
            <w:noProof/>
            <w:webHidden/>
          </w:rPr>
          <w:instrText xml:space="preserve"> PAGEREF _Toc198114484 \h </w:instrText>
        </w:r>
        <w:r>
          <w:rPr>
            <w:noProof/>
            <w:webHidden/>
          </w:rPr>
        </w:r>
        <w:r>
          <w:rPr>
            <w:noProof/>
            <w:webHidden/>
          </w:rPr>
          <w:fldChar w:fldCharType="separate"/>
        </w:r>
        <w:r>
          <w:rPr>
            <w:noProof/>
            <w:webHidden/>
          </w:rPr>
          <w:t>3</w:t>
        </w:r>
        <w:r>
          <w:rPr>
            <w:noProof/>
            <w:webHidden/>
          </w:rPr>
          <w:fldChar w:fldCharType="end"/>
        </w:r>
      </w:hyperlink>
    </w:p>
    <w:p w14:paraId="5253FEE5" w14:textId="4830CF3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5" w:history="1">
        <w:r w:rsidRPr="004D574F">
          <w:rPr>
            <w:rStyle w:val="Hyperlink"/>
            <w:noProof/>
          </w:rPr>
          <w:t>Abbildung 3 Original Carrier Board</w:t>
        </w:r>
        <w:r>
          <w:rPr>
            <w:noProof/>
            <w:webHidden/>
          </w:rPr>
          <w:tab/>
        </w:r>
        <w:r>
          <w:rPr>
            <w:noProof/>
            <w:webHidden/>
          </w:rPr>
          <w:fldChar w:fldCharType="begin"/>
        </w:r>
        <w:r>
          <w:rPr>
            <w:noProof/>
            <w:webHidden/>
          </w:rPr>
          <w:instrText xml:space="preserve"> PAGEREF _Toc198114485 \h </w:instrText>
        </w:r>
        <w:r>
          <w:rPr>
            <w:noProof/>
            <w:webHidden/>
          </w:rPr>
        </w:r>
        <w:r>
          <w:rPr>
            <w:noProof/>
            <w:webHidden/>
          </w:rPr>
          <w:fldChar w:fldCharType="separate"/>
        </w:r>
        <w:r>
          <w:rPr>
            <w:noProof/>
            <w:webHidden/>
          </w:rPr>
          <w:t>4</w:t>
        </w:r>
        <w:r>
          <w:rPr>
            <w:noProof/>
            <w:webHidden/>
          </w:rPr>
          <w:fldChar w:fldCharType="end"/>
        </w:r>
      </w:hyperlink>
    </w:p>
    <w:p w14:paraId="7B666676" w14:textId="335F436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6" w:history="1">
        <w:r w:rsidRPr="004D574F">
          <w:rPr>
            <w:rStyle w:val="Hyperlink"/>
            <w:noProof/>
          </w:rPr>
          <w:t>Abbildung 4 PIC16F684</w:t>
        </w:r>
        <w:r>
          <w:rPr>
            <w:noProof/>
            <w:webHidden/>
          </w:rPr>
          <w:tab/>
        </w:r>
        <w:r>
          <w:rPr>
            <w:noProof/>
            <w:webHidden/>
          </w:rPr>
          <w:fldChar w:fldCharType="begin"/>
        </w:r>
        <w:r>
          <w:rPr>
            <w:noProof/>
            <w:webHidden/>
          </w:rPr>
          <w:instrText xml:space="preserve"> PAGEREF _Toc198114486 \h </w:instrText>
        </w:r>
        <w:r>
          <w:rPr>
            <w:noProof/>
            <w:webHidden/>
          </w:rPr>
        </w:r>
        <w:r>
          <w:rPr>
            <w:noProof/>
            <w:webHidden/>
          </w:rPr>
          <w:fldChar w:fldCharType="separate"/>
        </w:r>
        <w:r>
          <w:rPr>
            <w:noProof/>
            <w:webHidden/>
          </w:rPr>
          <w:t>4</w:t>
        </w:r>
        <w:r>
          <w:rPr>
            <w:noProof/>
            <w:webHidden/>
          </w:rPr>
          <w:fldChar w:fldCharType="end"/>
        </w:r>
      </w:hyperlink>
    </w:p>
    <w:p w14:paraId="2275C3D1" w14:textId="62403A1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7" w:history="1">
        <w:r w:rsidRPr="004D574F">
          <w:rPr>
            <w:rStyle w:val="Hyperlink"/>
            <w:noProof/>
          </w:rPr>
          <w:t>Abbildung 5 LM358</w:t>
        </w:r>
        <w:r>
          <w:rPr>
            <w:noProof/>
            <w:webHidden/>
          </w:rPr>
          <w:tab/>
        </w:r>
        <w:r>
          <w:rPr>
            <w:noProof/>
            <w:webHidden/>
          </w:rPr>
          <w:fldChar w:fldCharType="begin"/>
        </w:r>
        <w:r>
          <w:rPr>
            <w:noProof/>
            <w:webHidden/>
          </w:rPr>
          <w:instrText xml:space="preserve"> PAGEREF _Toc198114487 \h </w:instrText>
        </w:r>
        <w:r>
          <w:rPr>
            <w:noProof/>
            <w:webHidden/>
          </w:rPr>
        </w:r>
        <w:r>
          <w:rPr>
            <w:noProof/>
            <w:webHidden/>
          </w:rPr>
          <w:fldChar w:fldCharType="separate"/>
        </w:r>
        <w:r>
          <w:rPr>
            <w:noProof/>
            <w:webHidden/>
          </w:rPr>
          <w:t>4</w:t>
        </w:r>
        <w:r>
          <w:rPr>
            <w:noProof/>
            <w:webHidden/>
          </w:rPr>
          <w:fldChar w:fldCharType="end"/>
        </w:r>
      </w:hyperlink>
    </w:p>
    <w:p w14:paraId="1AE5E1A6" w14:textId="71B1240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8" w:history="1">
        <w:r w:rsidRPr="004D574F">
          <w:rPr>
            <w:rStyle w:val="Hyperlink"/>
            <w:noProof/>
          </w:rPr>
          <w:t>Abbildung 6 Carrier Board</w:t>
        </w:r>
        <w:r>
          <w:rPr>
            <w:noProof/>
            <w:webHidden/>
          </w:rPr>
          <w:tab/>
        </w:r>
        <w:r>
          <w:rPr>
            <w:noProof/>
            <w:webHidden/>
          </w:rPr>
          <w:fldChar w:fldCharType="begin"/>
        </w:r>
        <w:r>
          <w:rPr>
            <w:noProof/>
            <w:webHidden/>
          </w:rPr>
          <w:instrText xml:space="preserve"> PAGEREF _Toc198114488 \h </w:instrText>
        </w:r>
        <w:r>
          <w:rPr>
            <w:noProof/>
            <w:webHidden/>
          </w:rPr>
        </w:r>
        <w:r>
          <w:rPr>
            <w:noProof/>
            <w:webHidden/>
          </w:rPr>
          <w:fldChar w:fldCharType="separate"/>
        </w:r>
        <w:r>
          <w:rPr>
            <w:noProof/>
            <w:webHidden/>
          </w:rPr>
          <w:t>5</w:t>
        </w:r>
        <w:r>
          <w:rPr>
            <w:noProof/>
            <w:webHidden/>
          </w:rPr>
          <w:fldChar w:fldCharType="end"/>
        </w:r>
      </w:hyperlink>
    </w:p>
    <w:p w14:paraId="000E640B" w14:textId="501B1010"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9" w:history="1">
        <w:r w:rsidRPr="004D574F">
          <w:rPr>
            <w:rStyle w:val="Hyperlink"/>
            <w:noProof/>
          </w:rPr>
          <w:t>Abbildung 7 ESP32</w:t>
        </w:r>
        <w:r>
          <w:rPr>
            <w:noProof/>
            <w:webHidden/>
          </w:rPr>
          <w:tab/>
        </w:r>
        <w:r>
          <w:rPr>
            <w:noProof/>
            <w:webHidden/>
          </w:rPr>
          <w:fldChar w:fldCharType="begin"/>
        </w:r>
        <w:r>
          <w:rPr>
            <w:noProof/>
            <w:webHidden/>
          </w:rPr>
          <w:instrText xml:space="preserve"> PAGEREF _Toc198114489 \h </w:instrText>
        </w:r>
        <w:r>
          <w:rPr>
            <w:noProof/>
            <w:webHidden/>
          </w:rPr>
        </w:r>
        <w:r>
          <w:rPr>
            <w:noProof/>
            <w:webHidden/>
          </w:rPr>
          <w:fldChar w:fldCharType="separate"/>
        </w:r>
        <w:r>
          <w:rPr>
            <w:noProof/>
            <w:webHidden/>
          </w:rPr>
          <w:t>5</w:t>
        </w:r>
        <w:r>
          <w:rPr>
            <w:noProof/>
            <w:webHidden/>
          </w:rPr>
          <w:fldChar w:fldCharType="end"/>
        </w:r>
      </w:hyperlink>
    </w:p>
    <w:p w14:paraId="43209917" w14:textId="7086552E"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0" w:history="1">
        <w:r w:rsidRPr="004D574F">
          <w:rPr>
            <w:rStyle w:val="Hyperlink"/>
            <w:noProof/>
          </w:rPr>
          <w:t>Abbildung 8 DIP300-SOIC-16N</w:t>
        </w:r>
        <w:r>
          <w:rPr>
            <w:noProof/>
            <w:webHidden/>
          </w:rPr>
          <w:tab/>
        </w:r>
        <w:r>
          <w:rPr>
            <w:noProof/>
            <w:webHidden/>
          </w:rPr>
          <w:fldChar w:fldCharType="begin"/>
        </w:r>
        <w:r>
          <w:rPr>
            <w:noProof/>
            <w:webHidden/>
          </w:rPr>
          <w:instrText xml:space="preserve"> PAGEREF _Toc198114490 \h </w:instrText>
        </w:r>
        <w:r>
          <w:rPr>
            <w:noProof/>
            <w:webHidden/>
          </w:rPr>
        </w:r>
        <w:r>
          <w:rPr>
            <w:noProof/>
            <w:webHidden/>
          </w:rPr>
          <w:fldChar w:fldCharType="separate"/>
        </w:r>
        <w:r>
          <w:rPr>
            <w:noProof/>
            <w:webHidden/>
          </w:rPr>
          <w:t>5</w:t>
        </w:r>
        <w:r>
          <w:rPr>
            <w:noProof/>
            <w:webHidden/>
          </w:rPr>
          <w:fldChar w:fldCharType="end"/>
        </w:r>
      </w:hyperlink>
    </w:p>
    <w:p w14:paraId="549DEFCE" w14:textId="58F29691"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1" w:history="1">
        <w:r w:rsidRPr="004D574F">
          <w:rPr>
            <w:rStyle w:val="Hyperlink"/>
            <w:noProof/>
          </w:rPr>
          <w:t>Abbildung 9 HRS-1B-07-GA</w:t>
        </w:r>
        <w:r>
          <w:rPr>
            <w:noProof/>
            <w:webHidden/>
          </w:rPr>
          <w:tab/>
        </w:r>
        <w:r>
          <w:rPr>
            <w:noProof/>
            <w:webHidden/>
          </w:rPr>
          <w:fldChar w:fldCharType="begin"/>
        </w:r>
        <w:r>
          <w:rPr>
            <w:noProof/>
            <w:webHidden/>
          </w:rPr>
          <w:instrText xml:space="preserve"> PAGEREF _Toc198114491 \h </w:instrText>
        </w:r>
        <w:r>
          <w:rPr>
            <w:noProof/>
            <w:webHidden/>
          </w:rPr>
        </w:r>
        <w:r>
          <w:rPr>
            <w:noProof/>
            <w:webHidden/>
          </w:rPr>
          <w:fldChar w:fldCharType="separate"/>
        </w:r>
        <w:r>
          <w:rPr>
            <w:noProof/>
            <w:webHidden/>
          </w:rPr>
          <w:t>6</w:t>
        </w:r>
        <w:r>
          <w:rPr>
            <w:noProof/>
            <w:webHidden/>
          </w:rPr>
          <w:fldChar w:fldCharType="end"/>
        </w:r>
      </w:hyperlink>
    </w:p>
    <w:p w14:paraId="4A05A141" w14:textId="3C6053D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2" w:history="1">
        <w:r w:rsidRPr="004D574F">
          <w:rPr>
            <w:rStyle w:val="Hyperlink"/>
            <w:noProof/>
          </w:rPr>
          <w:t>Abbildung 10 Originalsteckplan</w:t>
        </w:r>
        <w:r>
          <w:rPr>
            <w:noProof/>
            <w:webHidden/>
          </w:rPr>
          <w:tab/>
        </w:r>
        <w:r>
          <w:rPr>
            <w:noProof/>
            <w:webHidden/>
          </w:rPr>
          <w:fldChar w:fldCharType="begin"/>
        </w:r>
        <w:r>
          <w:rPr>
            <w:noProof/>
            <w:webHidden/>
          </w:rPr>
          <w:instrText xml:space="preserve"> PAGEREF _Toc198114492 \h </w:instrText>
        </w:r>
        <w:r>
          <w:rPr>
            <w:noProof/>
            <w:webHidden/>
          </w:rPr>
        </w:r>
        <w:r>
          <w:rPr>
            <w:noProof/>
            <w:webHidden/>
          </w:rPr>
          <w:fldChar w:fldCharType="separate"/>
        </w:r>
        <w:r>
          <w:rPr>
            <w:noProof/>
            <w:webHidden/>
          </w:rPr>
          <w:t>7</w:t>
        </w:r>
        <w:r>
          <w:rPr>
            <w:noProof/>
            <w:webHidden/>
          </w:rPr>
          <w:fldChar w:fldCharType="end"/>
        </w:r>
      </w:hyperlink>
    </w:p>
    <w:p w14:paraId="55081846" w14:textId="615A7FB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3" w:history="1">
        <w:r w:rsidRPr="004D574F">
          <w:rPr>
            <w:rStyle w:val="Hyperlink"/>
            <w:noProof/>
          </w:rPr>
          <w:t>Abbildung 11 PIC16F684</w:t>
        </w:r>
        <w:r>
          <w:rPr>
            <w:noProof/>
            <w:webHidden/>
          </w:rPr>
          <w:tab/>
        </w:r>
        <w:r>
          <w:rPr>
            <w:noProof/>
            <w:webHidden/>
          </w:rPr>
          <w:fldChar w:fldCharType="begin"/>
        </w:r>
        <w:r>
          <w:rPr>
            <w:noProof/>
            <w:webHidden/>
          </w:rPr>
          <w:instrText xml:space="preserve"> PAGEREF _Toc198114493 \h </w:instrText>
        </w:r>
        <w:r>
          <w:rPr>
            <w:noProof/>
            <w:webHidden/>
          </w:rPr>
        </w:r>
        <w:r>
          <w:rPr>
            <w:noProof/>
            <w:webHidden/>
          </w:rPr>
          <w:fldChar w:fldCharType="separate"/>
        </w:r>
        <w:r>
          <w:rPr>
            <w:noProof/>
            <w:webHidden/>
          </w:rPr>
          <w:t>8</w:t>
        </w:r>
        <w:r>
          <w:rPr>
            <w:noProof/>
            <w:webHidden/>
          </w:rPr>
          <w:fldChar w:fldCharType="end"/>
        </w:r>
      </w:hyperlink>
    </w:p>
    <w:p w14:paraId="32981138" w14:textId="7E6BE154"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4" w:history="1">
        <w:r w:rsidRPr="004D574F">
          <w:rPr>
            <w:rStyle w:val="Hyperlink"/>
            <w:noProof/>
          </w:rPr>
          <w:t>Abbildung 12 DIP300-SOIC-16N</w:t>
        </w:r>
        <w:r>
          <w:rPr>
            <w:noProof/>
            <w:webHidden/>
          </w:rPr>
          <w:tab/>
        </w:r>
        <w:r>
          <w:rPr>
            <w:noProof/>
            <w:webHidden/>
          </w:rPr>
          <w:fldChar w:fldCharType="begin"/>
        </w:r>
        <w:r>
          <w:rPr>
            <w:noProof/>
            <w:webHidden/>
          </w:rPr>
          <w:instrText xml:space="preserve"> PAGEREF _Toc198114494 \h </w:instrText>
        </w:r>
        <w:r>
          <w:rPr>
            <w:noProof/>
            <w:webHidden/>
          </w:rPr>
        </w:r>
        <w:r>
          <w:rPr>
            <w:noProof/>
            <w:webHidden/>
          </w:rPr>
          <w:fldChar w:fldCharType="separate"/>
        </w:r>
        <w:r>
          <w:rPr>
            <w:noProof/>
            <w:webHidden/>
          </w:rPr>
          <w:t>8</w:t>
        </w:r>
        <w:r>
          <w:rPr>
            <w:noProof/>
            <w:webHidden/>
          </w:rPr>
          <w:fldChar w:fldCharType="end"/>
        </w:r>
      </w:hyperlink>
    </w:p>
    <w:p w14:paraId="0ED95861" w14:textId="04DBE90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5" w:history="1">
        <w:r w:rsidRPr="004D574F">
          <w:rPr>
            <w:rStyle w:val="Hyperlink"/>
            <w:noProof/>
          </w:rPr>
          <w:t>Abbildung 13 HRS-1B-07-GA</w:t>
        </w:r>
        <w:r>
          <w:rPr>
            <w:noProof/>
            <w:webHidden/>
          </w:rPr>
          <w:tab/>
        </w:r>
        <w:r>
          <w:rPr>
            <w:noProof/>
            <w:webHidden/>
          </w:rPr>
          <w:fldChar w:fldCharType="begin"/>
        </w:r>
        <w:r>
          <w:rPr>
            <w:noProof/>
            <w:webHidden/>
          </w:rPr>
          <w:instrText xml:space="preserve"> PAGEREF _Toc198114495 \h </w:instrText>
        </w:r>
        <w:r>
          <w:rPr>
            <w:noProof/>
            <w:webHidden/>
          </w:rPr>
        </w:r>
        <w:r>
          <w:rPr>
            <w:noProof/>
            <w:webHidden/>
          </w:rPr>
          <w:fldChar w:fldCharType="separate"/>
        </w:r>
        <w:r>
          <w:rPr>
            <w:noProof/>
            <w:webHidden/>
          </w:rPr>
          <w:t>8</w:t>
        </w:r>
        <w:r>
          <w:rPr>
            <w:noProof/>
            <w:webHidden/>
          </w:rPr>
          <w:fldChar w:fldCharType="end"/>
        </w:r>
      </w:hyperlink>
    </w:p>
    <w:p w14:paraId="43203C35" w14:textId="7E612218"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6" w:history="1">
        <w:r w:rsidRPr="004D574F">
          <w:rPr>
            <w:rStyle w:val="Hyperlink"/>
            <w:noProof/>
          </w:rPr>
          <w:t>Abbildung 14 Modifizierter Steckplan</w:t>
        </w:r>
        <w:r>
          <w:rPr>
            <w:noProof/>
            <w:webHidden/>
          </w:rPr>
          <w:tab/>
        </w:r>
        <w:r>
          <w:rPr>
            <w:noProof/>
            <w:webHidden/>
          </w:rPr>
          <w:fldChar w:fldCharType="begin"/>
        </w:r>
        <w:r>
          <w:rPr>
            <w:noProof/>
            <w:webHidden/>
          </w:rPr>
          <w:instrText xml:space="preserve"> PAGEREF _Toc198114496 \h </w:instrText>
        </w:r>
        <w:r>
          <w:rPr>
            <w:noProof/>
            <w:webHidden/>
          </w:rPr>
        </w:r>
        <w:r>
          <w:rPr>
            <w:noProof/>
            <w:webHidden/>
          </w:rPr>
          <w:fldChar w:fldCharType="separate"/>
        </w:r>
        <w:r>
          <w:rPr>
            <w:noProof/>
            <w:webHidden/>
          </w:rPr>
          <w:t>9</w:t>
        </w:r>
        <w:r>
          <w:rPr>
            <w:noProof/>
            <w:webHidden/>
          </w:rPr>
          <w:fldChar w:fldCharType="end"/>
        </w:r>
      </w:hyperlink>
    </w:p>
    <w:p w14:paraId="46B29538" w14:textId="3DDD4F2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7" w:history="1">
        <w:r w:rsidRPr="004D574F">
          <w:rPr>
            <w:rStyle w:val="Hyperlink"/>
            <w:noProof/>
          </w:rPr>
          <w:t>Abbildung 15 offene LED-Box</w:t>
        </w:r>
        <w:r>
          <w:rPr>
            <w:noProof/>
            <w:webHidden/>
          </w:rPr>
          <w:tab/>
        </w:r>
        <w:r>
          <w:rPr>
            <w:noProof/>
            <w:webHidden/>
          </w:rPr>
          <w:fldChar w:fldCharType="begin"/>
        </w:r>
        <w:r>
          <w:rPr>
            <w:noProof/>
            <w:webHidden/>
          </w:rPr>
          <w:instrText xml:space="preserve"> PAGEREF _Toc198114497 \h </w:instrText>
        </w:r>
        <w:r>
          <w:rPr>
            <w:noProof/>
            <w:webHidden/>
          </w:rPr>
        </w:r>
        <w:r>
          <w:rPr>
            <w:noProof/>
            <w:webHidden/>
          </w:rPr>
          <w:fldChar w:fldCharType="separate"/>
        </w:r>
        <w:r>
          <w:rPr>
            <w:noProof/>
            <w:webHidden/>
          </w:rPr>
          <w:t>10</w:t>
        </w:r>
        <w:r>
          <w:rPr>
            <w:noProof/>
            <w:webHidden/>
          </w:rPr>
          <w:fldChar w:fldCharType="end"/>
        </w:r>
      </w:hyperlink>
    </w:p>
    <w:p w14:paraId="4C1368A0" w14:textId="2039BF7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8" w:history="1">
        <w:r w:rsidRPr="004D574F">
          <w:rPr>
            <w:rStyle w:val="Hyperlink"/>
            <w:noProof/>
          </w:rPr>
          <w:t>Abbildung 16 offene LED-Box mit Carrier Board</w:t>
        </w:r>
        <w:r>
          <w:rPr>
            <w:noProof/>
            <w:webHidden/>
          </w:rPr>
          <w:tab/>
        </w:r>
        <w:r>
          <w:rPr>
            <w:noProof/>
            <w:webHidden/>
          </w:rPr>
          <w:fldChar w:fldCharType="begin"/>
        </w:r>
        <w:r>
          <w:rPr>
            <w:noProof/>
            <w:webHidden/>
          </w:rPr>
          <w:instrText xml:space="preserve"> PAGEREF _Toc198114498 \h </w:instrText>
        </w:r>
        <w:r>
          <w:rPr>
            <w:noProof/>
            <w:webHidden/>
          </w:rPr>
        </w:r>
        <w:r>
          <w:rPr>
            <w:noProof/>
            <w:webHidden/>
          </w:rPr>
          <w:fldChar w:fldCharType="separate"/>
        </w:r>
        <w:r>
          <w:rPr>
            <w:noProof/>
            <w:webHidden/>
          </w:rPr>
          <w:t>10</w:t>
        </w:r>
        <w:r>
          <w:rPr>
            <w:noProof/>
            <w:webHidden/>
          </w:rPr>
          <w:fldChar w:fldCharType="end"/>
        </w:r>
      </w:hyperlink>
    </w:p>
    <w:p w14:paraId="1FA18F74" w14:textId="215E038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9" w:history="1">
        <w:r w:rsidRPr="004D574F">
          <w:rPr>
            <w:rStyle w:val="Hyperlink"/>
            <w:noProof/>
          </w:rPr>
          <w:t>Abbildung 17 Qwiic Konnektoren</w:t>
        </w:r>
        <w:r>
          <w:rPr>
            <w:noProof/>
            <w:webHidden/>
          </w:rPr>
          <w:tab/>
        </w:r>
        <w:r>
          <w:rPr>
            <w:noProof/>
            <w:webHidden/>
          </w:rPr>
          <w:fldChar w:fldCharType="begin"/>
        </w:r>
        <w:r>
          <w:rPr>
            <w:noProof/>
            <w:webHidden/>
          </w:rPr>
          <w:instrText xml:space="preserve"> PAGEREF _Toc198114499 \h </w:instrText>
        </w:r>
        <w:r>
          <w:rPr>
            <w:noProof/>
            <w:webHidden/>
          </w:rPr>
        </w:r>
        <w:r>
          <w:rPr>
            <w:noProof/>
            <w:webHidden/>
          </w:rPr>
          <w:fldChar w:fldCharType="separate"/>
        </w:r>
        <w:r>
          <w:rPr>
            <w:noProof/>
            <w:webHidden/>
          </w:rPr>
          <w:t>10</w:t>
        </w:r>
        <w:r>
          <w:rPr>
            <w:noProof/>
            <w:webHidden/>
          </w:rPr>
          <w:fldChar w:fldCharType="end"/>
        </w:r>
      </w:hyperlink>
    </w:p>
    <w:p w14:paraId="14091A01" w14:textId="4044251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0" w:history="1">
        <w:r w:rsidRPr="004D574F">
          <w:rPr>
            <w:rStyle w:val="Hyperlink"/>
            <w:noProof/>
          </w:rPr>
          <w:t>Abbildung 18 Hüllen Löcher</w:t>
        </w:r>
        <w:r>
          <w:rPr>
            <w:noProof/>
            <w:webHidden/>
          </w:rPr>
          <w:tab/>
        </w:r>
        <w:r>
          <w:rPr>
            <w:noProof/>
            <w:webHidden/>
          </w:rPr>
          <w:fldChar w:fldCharType="begin"/>
        </w:r>
        <w:r>
          <w:rPr>
            <w:noProof/>
            <w:webHidden/>
          </w:rPr>
          <w:instrText xml:space="preserve"> PAGEREF _Toc198114500 \h </w:instrText>
        </w:r>
        <w:r>
          <w:rPr>
            <w:noProof/>
            <w:webHidden/>
          </w:rPr>
        </w:r>
        <w:r>
          <w:rPr>
            <w:noProof/>
            <w:webHidden/>
          </w:rPr>
          <w:fldChar w:fldCharType="separate"/>
        </w:r>
        <w:r>
          <w:rPr>
            <w:noProof/>
            <w:webHidden/>
          </w:rPr>
          <w:t>11</w:t>
        </w:r>
        <w:r>
          <w:rPr>
            <w:noProof/>
            <w:webHidden/>
          </w:rPr>
          <w:fldChar w:fldCharType="end"/>
        </w:r>
      </w:hyperlink>
    </w:p>
    <w:p w14:paraId="3C374911" w14:textId="3DA6EEA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1" w:history="1">
        <w:r w:rsidRPr="004D574F">
          <w:rPr>
            <w:rStyle w:val="Hyperlink"/>
            <w:noProof/>
          </w:rPr>
          <w:t>Abbildung 19 Qwiic Kabel nach aussen</w:t>
        </w:r>
        <w:r>
          <w:rPr>
            <w:noProof/>
            <w:webHidden/>
          </w:rPr>
          <w:tab/>
        </w:r>
        <w:r>
          <w:rPr>
            <w:noProof/>
            <w:webHidden/>
          </w:rPr>
          <w:fldChar w:fldCharType="begin"/>
        </w:r>
        <w:r>
          <w:rPr>
            <w:noProof/>
            <w:webHidden/>
          </w:rPr>
          <w:instrText xml:space="preserve"> PAGEREF _Toc198114501 \h </w:instrText>
        </w:r>
        <w:r>
          <w:rPr>
            <w:noProof/>
            <w:webHidden/>
          </w:rPr>
        </w:r>
        <w:r>
          <w:rPr>
            <w:noProof/>
            <w:webHidden/>
          </w:rPr>
          <w:fldChar w:fldCharType="separate"/>
        </w:r>
        <w:r>
          <w:rPr>
            <w:noProof/>
            <w:webHidden/>
          </w:rPr>
          <w:t>11</w:t>
        </w:r>
        <w:r>
          <w:rPr>
            <w:noProof/>
            <w:webHidden/>
          </w:rPr>
          <w:fldChar w:fldCharType="end"/>
        </w:r>
      </w:hyperlink>
    </w:p>
    <w:p w14:paraId="2FFAED90" w14:textId="10BA26C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2" w:history="1">
        <w:r w:rsidRPr="004D574F">
          <w:rPr>
            <w:rStyle w:val="Hyperlink"/>
            <w:noProof/>
          </w:rPr>
          <w:t>Abbildung 20 Offene LED-Box mit Kabel</w:t>
        </w:r>
        <w:r>
          <w:rPr>
            <w:noProof/>
            <w:webHidden/>
          </w:rPr>
          <w:tab/>
        </w:r>
        <w:r>
          <w:rPr>
            <w:noProof/>
            <w:webHidden/>
          </w:rPr>
          <w:fldChar w:fldCharType="begin"/>
        </w:r>
        <w:r>
          <w:rPr>
            <w:noProof/>
            <w:webHidden/>
          </w:rPr>
          <w:instrText xml:space="preserve"> PAGEREF _Toc198114502 \h </w:instrText>
        </w:r>
        <w:r>
          <w:rPr>
            <w:noProof/>
            <w:webHidden/>
          </w:rPr>
        </w:r>
        <w:r>
          <w:rPr>
            <w:noProof/>
            <w:webHidden/>
          </w:rPr>
          <w:fldChar w:fldCharType="separate"/>
        </w:r>
        <w:r>
          <w:rPr>
            <w:noProof/>
            <w:webHidden/>
          </w:rPr>
          <w:t>11</w:t>
        </w:r>
        <w:r>
          <w:rPr>
            <w:noProof/>
            <w:webHidden/>
          </w:rPr>
          <w:fldChar w:fldCharType="end"/>
        </w:r>
      </w:hyperlink>
    </w:p>
    <w:p w14:paraId="5F9C56AE" w14:textId="30D2916A" w:rsidR="00CA2063" w:rsidRDefault="00453D9A" w:rsidP="008A6972">
      <w:r>
        <w:fldChar w:fldCharType="end"/>
      </w:r>
    </w:p>
    <w:p w14:paraId="2CD77947" w14:textId="77777777" w:rsidR="00F21690" w:rsidRPr="0028003A" w:rsidRDefault="00F21690" w:rsidP="008A6972"/>
    <w:p w14:paraId="3B85B51B" w14:textId="77777777" w:rsidR="00E13F17" w:rsidRPr="0028003A" w:rsidRDefault="00E13F17" w:rsidP="00E13F17">
      <w:pPr>
        <w:pStyle w:val="berschrift2"/>
      </w:pPr>
      <w:bookmarkStart w:id="35" w:name="_Toc198107090"/>
      <w:r w:rsidRPr="0028003A">
        <w:t>Tabellen</w:t>
      </w:r>
      <w:bookmarkEnd w:id="34"/>
      <w:bookmarkEnd w:id="35"/>
    </w:p>
    <w:p w14:paraId="6F04BAAE" w14:textId="038C2802" w:rsidR="00315376" w:rsidRDefault="008A6972">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\h \z \c "Tabelle" </w:instrText>
      </w:r>
      <w:r>
        <w:fldChar w:fldCharType="separate"/>
      </w:r>
      <w:hyperlink w:anchor="_Toc198107292" w:history="1">
        <w:r w:rsidR="00315376" w:rsidRPr="001931F4">
          <w:rPr>
            <w:rStyle w:val="Hyperlink"/>
            <w:noProof/>
          </w:rPr>
          <w:t>Tabelle 1 Begriff und Ihre Bedeutung</w:t>
        </w:r>
        <w:r w:rsidR="00315376">
          <w:rPr>
            <w:noProof/>
            <w:webHidden/>
          </w:rPr>
          <w:tab/>
        </w:r>
        <w:r w:rsidR="00315376">
          <w:rPr>
            <w:noProof/>
            <w:webHidden/>
          </w:rPr>
          <w:fldChar w:fldCharType="begin"/>
        </w:r>
        <w:r w:rsidR="00315376">
          <w:rPr>
            <w:noProof/>
            <w:webHidden/>
          </w:rPr>
          <w:instrText xml:space="preserve"> PAGEREF _Toc198107292 \h </w:instrText>
        </w:r>
        <w:r w:rsidR="00315376">
          <w:rPr>
            <w:noProof/>
            <w:webHidden/>
          </w:rPr>
        </w:r>
        <w:r w:rsidR="00315376">
          <w:rPr>
            <w:noProof/>
            <w:webHidden/>
          </w:rPr>
          <w:fldChar w:fldCharType="separate"/>
        </w:r>
        <w:r w:rsidR="00315376">
          <w:rPr>
            <w:noProof/>
            <w:webHidden/>
          </w:rPr>
          <w:t>6</w:t>
        </w:r>
        <w:r w:rsidR="00315376">
          <w:rPr>
            <w:noProof/>
            <w:webHidden/>
          </w:rPr>
          <w:fldChar w:fldCharType="end"/>
        </w:r>
      </w:hyperlink>
    </w:p>
    <w:p w14:paraId="13819A70" w14:textId="237A8DBD" w:rsidR="00E13F17" w:rsidRPr="0028003A" w:rsidRDefault="008A6972" w:rsidP="00E13F17">
      <w:r>
        <w:rPr>
          <w:b/>
          <w:bCs/>
        </w:rPr>
        <w:fldChar w:fldCharType="end"/>
      </w:r>
    </w:p>
    <w:p w14:paraId="6E0E750E" w14:textId="77777777" w:rsidR="008A6972" w:rsidRPr="0028003A" w:rsidRDefault="008A6972" w:rsidP="008A6972">
      <w:bookmarkStart w:id="36" w:name="_Toc117236045"/>
    </w:p>
    <w:p w14:paraId="3BAD8708" w14:textId="77777777" w:rsidR="00E13F17" w:rsidRPr="0028003A" w:rsidRDefault="00E13F17" w:rsidP="00E13F17">
      <w:pPr>
        <w:pStyle w:val="berschrift2"/>
      </w:pPr>
      <w:bookmarkStart w:id="37" w:name="_Toc198107091"/>
      <w:r w:rsidRPr="0028003A">
        <w:t>Quellen</w:t>
      </w:r>
      <w:bookmarkEnd w:id="36"/>
      <w:bookmarkEnd w:id="37"/>
    </w:p>
    <w:p w14:paraId="2483BB97" w14:textId="77777777" w:rsidR="00936858" w:rsidRDefault="00E13F17" w:rsidP="00936858">
      <w:pPr>
        <w:pStyle w:val="Literaturverzeichnis"/>
        <w:ind w:left="720" w:hanging="720"/>
        <w:rPr>
          <w:noProof/>
          <w:sz w:val="24"/>
          <w:szCs w:val="24"/>
        </w:rPr>
      </w:pPr>
      <w:r w:rsidRPr="0028003A">
        <w:fldChar w:fldCharType="begin"/>
      </w:r>
      <w:r w:rsidRPr="0028003A">
        <w:instrText xml:space="preserve"> BIBLIOGRAPHY  \l 2055 </w:instrText>
      </w:r>
      <w:r w:rsidRPr="0028003A">
        <w:fldChar w:fldCharType="separate"/>
      </w:r>
      <w:r w:rsidR="00936858">
        <w:rPr>
          <w:noProof/>
        </w:rPr>
        <w:t xml:space="preserve">s. (s. s s). </w:t>
      </w:r>
      <w:r w:rsidR="00936858">
        <w:rPr>
          <w:i/>
          <w:iCs/>
          <w:noProof/>
        </w:rPr>
        <w:t>s</w:t>
      </w:r>
      <w:r w:rsidR="00936858">
        <w:rPr>
          <w:noProof/>
        </w:rPr>
        <w:t>. Von https://github.com/attowatt/frekvensHack abgerufen</w:t>
      </w:r>
    </w:p>
    <w:p w14:paraId="0B221BF2" w14:textId="3A52CE93" w:rsidR="00E13F17" w:rsidRPr="00213B29" w:rsidRDefault="00E13F17" w:rsidP="00936858">
      <w:pPr>
        <w:rPr>
          <w:lang w:val="de-DE"/>
        </w:rPr>
      </w:pPr>
      <w:r w:rsidRPr="0028003A">
        <w:fldChar w:fldCharType="end"/>
      </w:r>
    </w:p>
    <w:sectPr w:rsidR="00E13F17" w:rsidRPr="00213B29" w:rsidSect="00B56828">
      <w:headerReference w:type="default" r:id="rId61"/>
      <w:footerReference w:type="default" r:id="rId62"/>
      <w:headerReference w:type="first" r:id="rId63"/>
      <w:footerReference w:type="first" r:id="rId6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27CF2" w14:textId="77777777" w:rsidR="0042045C" w:rsidRPr="0028003A" w:rsidRDefault="0042045C" w:rsidP="0093507C">
      <w:r w:rsidRPr="0028003A">
        <w:separator/>
      </w:r>
    </w:p>
    <w:p w14:paraId="184FFF7F" w14:textId="77777777" w:rsidR="0042045C" w:rsidRPr="0028003A" w:rsidRDefault="0042045C"/>
  </w:endnote>
  <w:endnote w:type="continuationSeparator" w:id="0">
    <w:p w14:paraId="14768814" w14:textId="77777777" w:rsidR="0042045C" w:rsidRPr="0028003A" w:rsidRDefault="0042045C" w:rsidP="0093507C">
      <w:r w:rsidRPr="0028003A">
        <w:continuationSeparator/>
      </w:r>
    </w:p>
    <w:p w14:paraId="224F2203" w14:textId="77777777" w:rsidR="0042045C" w:rsidRPr="0028003A" w:rsidRDefault="004204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EB97" w14:textId="68F559DA" w:rsidR="00211467" w:rsidRPr="0028003A" w:rsidRDefault="009545B0" w:rsidP="00B95E88">
    <w:pPr>
      <w:pStyle w:val="Fuzeile"/>
      <w:tabs>
        <w:tab w:val="clear" w:pos="4513"/>
        <w:tab w:val="clear" w:pos="9026"/>
        <w:tab w:val="right" w:pos="9356"/>
      </w:tabs>
      <w:rPr>
        <w:sz w:val="14"/>
        <w:szCs w:val="14"/>
      </w:rPr>
    </w:pPr>
    <w:r w:rsidRPr="0028003A">
      <w:rPr>
        <w:sz w:val="14"/>
        <w:szCs w:val="14"/>
      </w:rPr>
      <w:t>© 20</w:t>
    </w:r>
    <w:r w:rsidR="00976948" w:rsidRPr="0028003A">
      <w:rPr>
        <w:sz w:val="14"/>
        <w:szCs w:val="14"/>
      </w:rPr>
      <w:t>2</w:t>
    </w:r>
    <w:r w:rsidR="003A3885" w:rsidRPr="0028003A">
      <w:rPr>
        <w:sz w:val="14"/>
        <w:szCs w:val="14"/>
      </w:rPr>
      <w:t>4</w:t>
    </w:r>
    <w:r w:rsidRPr="0028003A">
      <w:rPr>
        <w:sz w:val="14"/>
        <w:szCs w:val="14"/>
      </w:rPr>
      <w:t xml:space="preserve"> </w:t>
    </w:r>
    <w:r w:rsidR="00612C28" w:rsidRPr="0028003A">
      <w:rPr>
        <w:rFonts w:ascii="Arial Black" w:hAnsi="Arial Black"/>
        <w:sz w:val="14"/>
        <w:szCs w:val="14"/>
      </w:rPr>
      <w:t>gbs</w:t>
    </w:r>
    <w:r w:rsidR="00612C28" w:rsidRPr="0028003A">
      <w:rPr>
        <w:sz w:val="14"/>
        <w:szCs w:val="14"/>
      </w:rPr>
      <w:t>sg.ch</w:t>
    </w:r>
    <w:r w:rsidR="00514E31" w:rsidRPr="0028003A">
      <w:rPr>
        <w:sz w:val="14"/>
        <w:szCs w:val="14"/>
      </w:rPr>
      <w:t xml:space="preserve"> </w:t>
    </w:r>
    <w:r w:rsidR="00514E31" w:rsidRPr="0028003A">
      <w:rPr>
        <w:color w:val="CCCC00"/>
        <w:sz w:val="14"/>
        <w:szCs w:val="14"/>
      </w:rPr>
      <w:t xml:space="preserve">| </w:t>
    </w:r>
    <w:r w:rsidR="008B058F" w:rsidRPr="0028003A">
      <w:rPr>
        <w:rFonts w:ascii="Arial Black" w:hAnsi="Arial Black"/>
        <w:sz w:val="14"/>
        <w:szCs w:val="14"/>
      </w:rPr>
      <w:t>Grundbildung</w:t>
    </w:r>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F14BA" w:rsidRPr="0028003A">
          <w:rPr>
            <w:rFonts w:ascii="Arial Black" w:hAnsi="Arial Black"/>
            <w:sz w:val="14"/>
            <w:szCs w:val="14"/>
          </w:rPr>
          <w:t>Projektplanung</w:t>
        </w:r>
      </w:sdtContent>
    </w:sdt>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Titel"/>
        <w:tag w:val=""/>
        <w:id w:val="-2122291734"/>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r w:rsidR="00DC2286">
          <w:rPr>
            <w:rFonts w:ascii="Arial Black" w:hAnsi="Arial Black"/>
            <w:sz w:val="14"/>
            <w:szCs w:val="14"/>
          </w:rPr>
          <w:t>EchoPlay</w:t>
        </w:r>
      </w:sdtContent>
    </w:sdt>
    <w:r w:rsidR="008B75C5" w:rsidRPr="0028003A">
      <w:rPr>
        <w:sz w:val="14"/>
        <w:szCs w:val="14"/>
      </w:rPr>
      <w:t xml:space="preserve"> </w:t>
    </w:r>
    <w:r w:rsidR="008B75C5" w:rsidRPr="0028003A">
      <w:rPr>
        <w:color w:val="CCCC00"/>
        <w:sz w:val="14"/>
        <w:szCs w:val="14"/>
      </w:rPr>
      <w:t xml:space="preserve">| </w:t>
    </w:r>
    <w:sdt>
      <w:sdtPr>
        <w:rPr>
          <w:sz w:val="14"/>
          <w:szCs w:val="14"/>
        </w:rPr>
        <w:alias w:val="Status"/>
        <w:tag w:val=""/>
        <w:id w:val="-1806687372"/>
        <w:placeholder>
          <w:docPart w:val="EE902C649EB741FAA84E6A375DE944FF"/>
        </w:placeholder>
        <w:dataBinding w:prefixMappings="xmlns:ns0='http://purl.org/dc/elements/1.1/' xmlns:ns1='http://schemas.openxmlformats.org/package/2006/metadata/core-properties' " w:xpath="/ns1:coreProperties[1]/ns1:contentStatus[1]" w:storeItemID="{6C3C8BC8-F283-45AE-878A-BAB7291924A1}"/>
        <w:text/>
      </w:sdtPr>
      <w:sdtContent>
        <w:r w:rsidR="008A6972" w:rsidRPr="0028003A">
          <w:rPr>
            <w:sz w:val="14"/>
            <w:szCs w:val="14"/>
          </w:rPr>
          <w:t>v1.0</w:t>
        </w:r>
      </w:sdtContent>
    </w:sdt>
    <w:r w:rsidRPr="0028003A">
      <w:rPr>
        <w:sz w:val="14"/>
        <w:szCs w:val="14"/>
      </w:rPr>
      <w:tab/>
    </w:r>
    <w:r w:rsidRPr="0028003A">
      <w:rPr>
        <w:b/>
        <w:sz w:val="14"/>
        <w:szCs w:val="14"/>
      </w:rPr>
      <w:fldChar w:fldCharType="begin"/>
    </w:r>
    <w:r w:rsidRPr="0028003A">
      <w:rPr>
        <w:b/>
        <w:sz w:val="14"/>
        <w:szCs w:val="14"/>
      </w:rPr>
      <w:instrText>PAGE   \* MERGEFORMAT</w:instrText>
    </w:r>
    <w:r w:rsidRPr="0028003A">
      <w:rPr>
        <w:b/>
        <w:sz w:val="14"/>
        <w:szCs w:val="14"/>
      </w:rPr>
      <w:fldChar w:fldCharType="separate"/>
    </w:r>
    <w:r w:rsidR="00185852" w:rsidRPr="0028003A">
      <w:rPr>
        <w:b/>
        <w:sz w:val="14"/>
        <w:szCs w:val="14"/>
      </w:rPr>
      <w:t>6</w:t>
    </w:r>
    <w:r w:rsidRPr="0028003A">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F79A" w14:textId="77777777" w:rsidR="00384032" w:rsidRPr="0028003A" w:rsidRDefault="00384032" w:rsidP="00384032">
    <w:pPr>
      <w:pStyle w:val="Fuzeile"/>
      <w:tabs>
        <w:tab w:val="clear" w:pos="9026"/>
        <w:tab w:val="right" w:pos="9356"/>
      </w:tabs>
      <w:spacing w:line="190" w:lineRule="exact"/>
      <w:rPr>
        <w:sz w:val="14"/>
        <w:szCs w:val="14"/>
      </w:rPr>
    </w:pPr>
    <w:r w:rsidRPr="0028003A">
      <w:tab/>
    </w:r>
    <w:r w:rsidRPr="0028003A">
      <w:tab/>
    </w:r>
    <w:r w:rsidRPr="0028003A">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D916F" w14:textId="77777777" w:rsidR="0042045C" w:rsidRPr="0028003A" w:rsidRDefault="0042045C" w:rsidP="0093507C">
      <w:r w:rsidRPr="0028003A">
        <w:separator/>
      </w:r>
    </w:p>
    <w:p w14:paraId="50A131EE" w14:textId="77777777" w:rsidR="0042045C" w:rsidRPr="0028003A" w:rsidRDefault="0042045C"/>
  </w:footnote>
  <w:footnote w:type="continuationSeparator" w:id="0">
    <w:p w14:paraId="0E464610" w14:textId="77777777" w:rsidR="0042045C" w:rsidRPr="0028003A" w:rsidRDefault="0042045C" w:rsidP="0093507C">
      <w:r w:rsidRPr="0028003A">
        <w:continuationSeparator/>
      </w:r>
    </w:p>
    <w:p w14:paraId="38FA8125" w14:textId="77777777" w:rsidR="0042045C" w:rsidRPr="0028003A" w:rsidRDefault="004204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F79F3" w14:textId="77777777" w:rsidR="003801BB" w:rsidRPr="0028003A" w:rsidRDefault="003801BB" w:rsidP="003801BB">
    <w:pPr>
      <w:pStyle w:val="Kopfzeile"/>
      <w:jc w:val="right"/>
    </w:pPr>
    <w:r w:rsidRPr="0028003A">
      <w:rPr>
        <w:noProof/>
        <w:sz w:val="14"/>
        <w:szCs w:val="14"/>
      </w:rPr>
      <w:drawing>
        <wp:inline distT="0" distB="0" distL="0" distR="0" wp14:anchorId="31F462C8" wp14:editId="077E5F0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AD94" w14:textId="53569EE3" w:rsidR="00402F62" w:rsidRPr="0028003A" w:rsidRDefault="00402F62" w:rsidP="00384032">
    <w:pPr>
      <w:pStyle w:val="Kopfzeile"/>
      <w:tabs>
        <w:tab w:val="clear" w:pos="9072"/>
        <w:tab w:val="right" w:pos="9356"/>
      </w:tabs>
      <w:rPr>
        <w:sz w:val="21"/>
        <w:szCs w:val="21"/>
      </w:rPr>
    </w:pPr>
    <w:r w:rsidRPr="0028003A">
      <w:rPr>
        <w:noProof/>
        <w:sz w:val="21"/>
        <w:szCs w:val="21"/>
      </w:rPr>
      <w:drawing>
        <wp:anchor distT="0" distB="0" distL="114300" distR="114300" simplePos="0" relativeHeight="251658240" behindDoc="0" locked="0" layoutInCell="1" allowOverlap="1" wp14:anchorId="16111D07" wp14:editId="29934037">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376">
      <w:rPr>
        <w:sz w:val="21"/>
        <w:szCs w:val="21"/>
      </w:rPr>
      <w:t>§</w:t>
    </w:r>
    <w:r w:rsidRPr="0028003A">
      <w:rPr>
        <w:sz w:val="21"/>
        <w:szCs w:val="21"/>
      </w:rPr>
      <w:t xml:space="preserve">Kanton </w:t>
    </w:r>
    <w:proofErr w:type="spellStart"/>
    <w:r w:rsidRPr="0028003A">
      <w:rPr>
        <w:sz w:val="21"/>
        <w:szCs w:val="21"/>
      </w:rPr>
      <w:t>St.Gallen</w:t>
    </w:r>
    <w:proofErr w:type="spellEnd"/>
  </w:p>
  <w:p w14:paraId="48CCABB4" w14:textId="77777777" w:rsidR="00402F62" w:rsidRPr="0028003A" w:rsidRDefault="00402F62" w:rsidP="00402F62">
    <w:pPr>
      <w:pStyle w:val="Kopfzeile"/>
      <w:rPr>
        <w:sz w:val="21"/>
        <w:szCs w:val="21"/>
      </w:rPr>
    </w:pPr>
    <w:r w:rsidRPr="0028003A">
      <w:rPr>
        <w:color w:val="000000"/>
        <w:sz w:val="21"/>
        <w:szCs w:val="21"/>
      </w:rPr>
      <w:t xml:space="preserve">Gewerbliches Berufs- und Weiterbildungszentrum </w:t>
    </w:r>
    <w:proofErr w:type="spellStart"/>
    <w:r w:rsidRPr="0028003A">
      <w:rPr>
        <w:color w:val="000000"/>
        <w:sz w:val="21"/>
        <w:szCs w:val="21"/>
      </w:rPr>
      <w:t>St.Gallen</w:t>
    </w:r>
    <w:proofErr w:type="spellEnd"/>
  </w:p>
  <w:p w14:paraId="6EE40748" w14:textId="77777777" w:rsidR="00402F62" w:rsidRPr="0028003A" w:rsidRDefault="00402F62" w:rsidP="00402F62">
    <w:pPr>
      <w:pStyle w:val="Kopfzeile"/>
      <w:rPr>
        <w:sz w:val="21"/>
        <w:szCs w:val="21"/>
      </w:rPr>
    </w:pPr>
  </w:p>
  <w:p w14:paraId="3CF84EC4" w14:textId="77777777" w:rsidR="00402F62" w:rsidRPr="0028003A" w:rsidRDefault="008B058F">
    <w:pPr>
      <w:pStyle w:val="Kopfzeile"/>
      <w:rPr>
        <w:color w:val="000000"/>
        <w:sz w:val="21"/>
        <w:szCs w:val="21"/>
      </w:rPr>
    </w:pPr>
    <w:r w:rsidRPr="0028003A">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FD1567"/>
    <w:multiLevelType w:val="multilevel"/>
    <w:tmpl w:val="93A6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A1F5E8D"/>
    <w:multiLevelType w:val="multilevel"/>
    <w:tmpl w:val="08070025"/>
    <w:lvl w:ilvl="0">
      <w:start w:val="1"/>
      <w:numFmt w:val="decimal"/>
      <w:pStyle w:val="berschrift1"/>
      <w:lvlText w:val="%1"/>
      <w:lvlJc w:val="left"/>
      <w:pPr>
        <w:ind w:left="85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6"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4D0A2E51"/>
    <w:multiLevelType w:val="hybridMultilevel"/>
    <w:tmpl w:val="31E0D8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602726"/>
    <w:multiLevelType w:val="hybridMultilevel"/>
    <w:tmpl w:val="32C4E9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7"/>
  </w:num>
  <w:num w:numId="2" w16cid:durableId="885335915">
    <w:abstractNumId w:val="11"/>
  </w:num>
  <w:num w:numId="3" w16cid:durableId="1541669708">
    <w:abstractNumId w:val="20"/>
  </w:num>
  <w:num w:numId="4" w16cid:durableId="717050229">
    <w:abstractNumId w:val="20"/>
    <w:lvlOverride w:ilvl="0">
      <w:startOverride w:val="1"/>
    </w:lvlOverride>
  </w:num>
  <w:num w:numId="5" w16cid:durableId="1799176839">
    <w:abstractNumId w:val="18"/>
  </w:num>
  <w:num w:numId="6" w16cid:durableId="594873042">
    <w:abstractNumId w:val="0"/>
  </w:num>
  <w:num w:numId="7" w16cid:durableId="1953201978">
    <w:abstractNumId w:val="8"/>
  </w:num>
  <w:num w:numId="8" w16cid:durableId="607396363">
    <w:abstractNumId w:val="13"/>
  </w:num>
  <w:num w:numId="9" w16cid:durableId="1142312446">
    <w:abstractNumId w:val="19"/>
  </w:num>
  <w:num w:numId="10" w16cid:durableId="1515342826">
    <w:abstractNumId w:val="20"/>
    <w:lvlOverride w:ilvl="0">
      <w:startOverride w:val="1"/>
    </w:lvlOverride>
  </w:num>
  <w:num w:numId="11" w16cid:durableId="1049841991">
    <w:abstractNumId w:val="26"/>
  </w:num>
  <w:num w:numId="12" w16cid:durableId="15165753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4"/>
  </w:num>
  <w:num w:numId="15" w16cid:durableId="165828512">
    <w:abstractNumId w:val="15"/>
  </w:num>
  <w:num w:numId="16" w16cid:durableId="417019854">
    <w:abstractNumId w:val="25"/>
  </w:num>
  <w:num w:numId="17" w16cid:durableId="878979182">
    <w:abstractNumId w:val="22"/>
  </w:num>
  <w:num w:numId="18" w16cid:durableId="1861435208">
    <w:abstractNumId w:val="9"/>
  </w:num>
  <w:num w:numId="19" w16cid:durableId="1266380464">
    <w:abstractNumId w:val="17"/>
  </w:num>
  <w:num w:numId="20" w16cid:durableId="1556695019">
    <w:abstractNumId w:val="21"/>
  </w:num>
  <w:num w:numId="21" w16cid:durableId="1655598767">
    <w:abstractNumId w:val="12"/>
  </w:num>
  <w:num w:numId="22" w16cid:durableId="9837577">
    <w:abstractNumId w:val="6"/>
  </w:num>
  <w:num w:numId="23" w16cid:durableId="1359501285">
    <w:abstractNumId w:val="10"/>
  </w:num>
  <w:num w:numId="24" w16cid:durableId="535698921">
    <w:abstractNumId w:val="23"/>
  </w:num>
  <w:num w:numId="25" w16cid:durableId="2065251020">
    <w:abstractNumId w:val="5"/>
  </w:num>
  <w:num w:numId="26" w16cid:durableId="407465554">
    <w:abstractNumId w:val="3"/>
  </w:num>
  <w:num w:numId="27" w16cid:durableId="1960448604">
    <w:abstractNumId w:val="4"/>
  </w:num>
  <w:num w:numId="28" w16cid:durableId="528837902">
    <w:abstractNumId w:val="24"/>
  </w:num>
  <w:num w:numId="29" w16cid:durableId="1614314636">
    <w:abstractNumId w:val="16"/>
  </w:num>
  <w:num w:numId="30" w16cid:durableId="1904876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AC"/>
    <w:rsid w:val="00001090"/>
    <w:rsid w:val="000018BE"/>
    <w:rsid w:val="0000228D"/>
    <w:rsid w:val="00015F7F"/>
    <w:rsid w:val="00025A7F"/>
    <w:rsid w:val="00032908"/>
    <w:rsid w:val="0005127E"/>
    <w:rsid w:val="00053995"/>
    <w:rsid w:val="000564BE"/>
    <w:rsid w:val="00056D99"/>
    <w:rsid w:val="000626EB"/>
    <w:rsid w:val="000743C8"/>
    <w:rsid w:val="00093746"/>
    <w:rsid w:val="00095049"/>
    <w:rsid w:val="000A4A9F"/>
    <w:rsid w:val="000A5715"/>
    <w:rsid w:val="000A6935"/>
    <w:rsid w:val="000A6C78"/>
    <w:rsid w:val="000B5916"/>
    <w:rsid w:val="000C1E00"/>
    <w:rsid w:val="000C2C8C"/>
    <w:rsid w:val="000C4971"/>
    <w:rsid w:val="000D3804"/>
    <w:rsid w:val="000E3A58"/>
    <w:rsid w:val="0010398C"/>
    <w:rsid w:val="00106457"/>
    <w:rsid w:val="00117A40"/>
    <w:rsid w:val="001347F4"/>
    <w:rsid w:val="00140E19"/>
    <w:rsid w:val="00141214"/>
    <w:rsid w:val="001479BB"/>
    <w:rsid w:val="00153206"/>
    <w:rsid w:val="00155738"/>
    <w:rsid w:val="00165B4D"/>
    <w:rsid w:val="00166602"/>
    <w:rsid w:val="001775FA"/>
    <w:rsid w:val="00185852"/>
    <w:rsid w:val="001A78B2"/>
    <w:rsid w:val="001C0EEB"/>
    <w:rsid w:val="001C151A"/>
    <w:rsid w:val="001D7A2E"/>
    <w:rsid w:val="001E1034"/>
    <w:rsid w:val="001E5946"/>
    <w:rsid w:val="001E77BE"/>
    <w:rsid w:val="001E7A99"/>
    <w:rsid w:val="001F14BA"/>
    <w:rsid w:val="001F18D0"/>
    <w:rsid w:val="001F2AA8"/>
    <w:rsid w:val="001F4510"/>
    <w:rsid w:val="001F4597"/>
    <w:rsid w:val="0020080E"/>
    <w:rsid w:val="00211467"/>
    <w:rsid w:val="00215210"/>
    <w:rsid w:val="0022015B"/>
    <w:rsid w:val="00223D5D"/>
    <w:rsid w:val="00225571"/>
    <w:rsid w:val="00227BEB"/>
    <w:rsid w:val="0023253A"/>
    <w:rsid w:val="002347E7"/>
    <w:rsid w:val="00237085"/>
    <w:rsid w:val="002429AC"/>
    <w:rsid w:val="00250D56"/>
    <w:rsid w:val="00270E68"/>
    <w:rsid w:val="002779FB"/>
    <w:rsid w:val="0028003A"/>
    <w:rsid w:val="00287FDB"/>
    <w:rsid w:val="002A2B5A"/>
    <w:rsid w:val="002B4ED8"/>
    <w:rsid w:val="002B60AE"/>
    <w:rsid w:val="002B77A0"/>
    <w:rsid w:val="002C1FDE"/>
    <w:rsid w:val="002D49F2"/>
    <w:rsid w:val="002D5B2F"/>
    <w:rsid w:val="002D5D32"/>
    <w:rsid w:val="002F28F3"/>
    <w:rsid w:val="002F38AF"/>
    <w:rsid w:val="00305C9B"/>
    <w:rsid w:val="00306067"/>
    <w:rsid w:val="0031166B"/>
    <w:rsid w:val="00315376"/>
    <w:rsid w:val="003208D2"/>
    <w:rsid w:val="00321724"/>
    <w:rsid w:val="00327C72"/>
    <w:rsid w:val="00332CBF"/>
    <w:rsid w:val="003441DC"/>
    <w:rsid w:val="003506BF"/>
    <w:rsid w:val="00365C16"/>
    <w:rsid w:val="003801BB"/>
    <w:rsid w:val="00382972"/>
    <w:rsid w:val="00384032"/>
    <w:rsid w:val="00394DA3"/>
    <w:rsid w:val="0039523D"/>
    <w:rsid w:val="003A11D8"/>
    <w:rsid w:val="003A2DDC"/>
    <w:rsid w:val="003A3885"/>
    <w:rsid w:val="003A5DB8"/>
    <w:rsid w:val="003B1462"/>
    <w:rsid w:val="003B34BA"/>
    <w:rsid w:val="003C3BF6"/>
    <w:rsid w:val="003C56CA"/>
    <w:rsid w:val="003D6EC8"/>
    <w:rsid w:val="003E7917"/>
    <w:rsid w:val="003F2F54"/>
    <w:rsid w:val="003F73EB"/>
    <w:rsid w:val="00400171"/>
    <w:rsid w:val="00402F62"/>
    <w:rsid w:val="00403167"/>
    <w:rsid w:val="00406310"/>
    <w:rsid w:val="00416AAC"/>
    <w:rsid w:val="00416C6B"/>
    <w:rsid w:val="0042045C"/>
    <w:rsid w:val="004271C5"/>
    <w:rsid w:val="004306ED"/>
    <w:rsid w:val="00440D83"/>
    <w:rsid w:val="004445D1"/>
    <w:rsid w:val="00453D9A"/>
    <w:rsid w:val="00455542"/>
    <w:rsid w:val="004661F8"/>
    <w:rsid w:val="00477ECE"/>
    <w:rsid w:val="004846D9"/>
    <w:rsid w:val="00485E52"/>
    <w:rsid w:val="00496F40"/>
    <w:rsid w:val="004A0078"/>
    <w:rsid w:val="004B796A"/>
    <w:rsid w:val="004C23E8"/>
    <w:rsid w:val="004C4BE7"/>
    <w:rsid w:val="004D2F45"/>
    <w:rsid w:val="004E68B3"/>
    <w:rsid w:val="004F308A"/>
    <w:rsid w:val="004F4511"/>
    <w:rsid w:val="004F632E"/>
    <w:rsid w:val="005059D3"/>
    <w:rsid w:val="00514E31"/>
    <w:rsid w:val="005240D6"/>
    <w:rsid w:val="00537869"/>
    <w:rsid w:val="00541A72"/>
    <w:rsid w:val="00546863"/>
    <w:rsid w:val="00557DF4"/>
    <w:rsid w:val="00567D08"/>
    <w:rsid w:val="00597E85"/>
    <w:rsid w:val="005A0361"/>
    <w:rsid w:val="005B09FA"/>
    <w:rsid w:val="005B0E14"/>
    <w:rsid w:val="005C06C8"/>
    <w:rsid w:val="005C6D0B"/>
    <w:rsid w:val="005D65E1"/>
    <w:rsid w:val="005F150E"/>
    <w:rsid w:val="00606188"/>
    <w:rsid w:val="00607CEE"/>
    <w:rsid w:val="00612C28"/>
    <w:rsid w:val="00622A5F"/>
    <w:rsid w:val="00624513"/>
    <w:rsid w:val="00632FE3"/>
    <w:rsid w:val="00636D59"/>
    <w:rsid w:val="00643FB7"/>
    <w:rsid w:val="00665F87"/>
    <w:rsid w:val="00666740"/>
    <w:rsid w:val="00666B2E"/>
    <w:rsid w:val="006729CC"/>
    <w:rsid w:val="00681F09"/>
    <w:rsid w:val="0068372B"/>
    <w:rsid w:val="0069519C"/>
    <w:rsid w:val="00697332"/>
    <w:rsid w:val="006A1F9B"/>
    <w:rsid w:val="006A3054"/>
    <w:rsid w:val="006A5F19"/>
    <w:rsid w:val="006B3DA8"/>
    <w:rsid w:val="006B451E"/>
    <w:rsid w:val="006C06F1"/>
    <w:rsid w:val="006C5E83"/>
    <w:rsid w:val="006D0AEF"/>
    <w:rsid w:val="006D0E2F"/>
    <w:rsid w:val="006E0934"/>
    <w:rsid w:val="006F1ACB"/>
    <w:rsid w:val="006F374A"/>
    <w:rsid w:val="007304A9"/>
    <w:rsid w:val="00731956"/>
    <w:rsid w:val="00735702"/>
    <w:rsid w:val="00750EAA"/>
    <w:rsid w:val="00751E41"/>
    <w:rsid w:val="00752E58"/>
    <w:rsid w:val="00754F70"/>
    <w:rsid w:val="00756F36"/>
    <w:rsid w:val="00757A20"/>
    <w:rsid w:val="007700CB"/>
    <w:rsid w:val="007747B8"/>
    <w:rsid w:val="00775F81"/>
    <w:rsid w:val="00777A71"/>
    <w:rsid w:val="007A1399"/>
    <w:rsid w:val="007A30F8"/>
    <w:rsid w:val="007B67BF"/>
    <w:rsid w:val="007D7079"/>
    <w:rsid w:val="007E70D1"/>
    <w:rsid w:val="00805372"/>
    <w:rsid w:val="00816E6B"/>
    <w:rsid w:val="008248E0"/>
    <w:rsid w:val="00830761"/>
    <w:rsid w:val="0083230A"/>
    <w:rsid w:val="00843899"/>
    <w:rsid w:val="00854E8A"/>
    <w:rsid w:val="008556B3"/>
    <w:rsid w:val="008654DB"/>
    <w:rsid w:val="0086674D"/>
    <w:rsid w:val="0087287C"/>
    <w:rsid w:val="0087310B"/>
    <w:rsid w:val="00876465"/>
    <w:rsid w:val="00877AB6"/>
    <w:rsid w:val="00880376"/>
    <w:rsid w:val="00890A2C"/>
    <w:rsid w:val="00891317"/>
    <w:rsid w:val="008945E5"/>
    <w:rsid w:val="008A6972"/>
    <w:rsid w:val="008B058F"/>
    <w:rsid w:val="008B75C5"/>
    <w:rsid w:val="008B78CC"/>
    <w:rsid w:val="008C0574"/>
    <w:rsid w:val="008D60DC"/>
    <w:rsid w:val="008D7D23"/>
    <w:rsid w:val="008E0311"/>
    <w:rsid w:val="008E0DBB"/>
    <w:rsid w:val="008E314C"/>
    <w:rsid w:val="0090470D"/>
    <w:rsid w:val="0090505F"/>
    <w:rsid w:val="00905E14"/>
    <w:rsid w:val="0091174E"/>
    <w:rsid w:val="009121EB"/>
    <w:rsid w:val="00916915"/>
    <w:rsid w:val="0092092B"/>
    <w:rsid w:val="0092260A"/>
    <w:rsid w:val="00926D39"/>
    <w:rsid w:val="0093042E"/>
    <w:rsid w:val="009347C3"/>
    <w:rsid w:val="0093507C"/>
    <w:rsid w:val="00936858"/>
    <w:rsid w:val="009545B0"/>
    <w:rsid w:val="009637AD"/>
    <w:rsid w:val="00967F87"/>
    <w:rsid w:val="00975244"/>
    <w:rsid w:val="00976948"/>
    <w:rsid w:val="00980856"/>
    <w:rsid w:val="00982FFA"/>
    <w:rsid w:val="0098681E"/>
    <w:rsid w:val="00992FC6"/>
    <w:rsid w:val="009957C9"/>
    <w:rsid w:val="009A0992"/>
    <w:rsid w:val="009A2BD5"/>
    <w:rsid w:val="009D4B20"/>
    <w:rsid w:val="009D7D77"/>
    <w:rsid w:val="009E2E6F"/>
    <w:rsid w:val="009F0EBA"/>
    <w:rsid w:val="00A057BD"/>
    <w:rsid w:val="00A14E1F"/>
    <w:rsid w:val="00A35778"/>
    <w:rsid w:val="00A45838"/>
    <w:rsid w:val="00A47D81"/>
    <w:rsid w:val="00A527A9"/>
    <w:rsid w:val="00A55A90"/>
    <w:rsid w:val="00A73164"/>
    <w:rsid w:val="00A74296"/>
    <w:rsid w:val="00A803CD"/>
    <w:rsid w:val="00A90A2E"/>
    <w:rsid w:val="00A9262A"/>
    <w:rsid w:val="00A9344D"/>
    <w:rsid w:val="00A97225"/>
    <w:rsid w:val="00A97937"/>
    <w:rsid w:val="00AA14E5"/>
    <w:rsid w:val="00AB7E53"/>
    <w:rsid w:val="00AD48AD"/>
    <w:rsid w:val="00AD7CA3"/>
    <w:rsid w:val="00AE13B5"/>
    <w:rsid w:val="00AE1E08"/>
    <w:rsid w:val="00AF0127"/>
    <w:rsid w:val="00AF4A41"/>
    <w:rsid w:val="00AF56BD"/>
    <w:rsid w:val="00B03011"/>
    <w:rsid w:val="00B054A2"/>
    <w:rsid w:val="00B3647A"/>
    <w:rsid w:val="00B4086F"/>
    <w:rsid w:val="00B42D06"/>
    <w:rsid w:val="00B45D12"/>
    <w:rsid w:val="00B56828"/>
    <w:rsid w:val="00B60EF0"/>
    <w:rsid w:val="00B62E74"/>
    <w:rsid w:val="00B73BBB"/>
    <w:rsid w:val="00B80E5F"/>
    <w:rsid w:val="00B81000"/>
    <w:rsid w:val="00B81A63"/>
    <w:rsid w:val="00B84174"/>
    <w:rsid w:val="00B87BA0"/>
    <w:rsid w:val="00B93D98"/>
    <w:rsid w:val="00B95BCC"/>
    <w:rsid w:val="00B95E88"/>
    <w:rsid w:val="00BA5CCC"/>
    <w:rsid w:val="00BA7221"/>
    <w:rsid w:val="00BB254F"/>
    <w:rsid w:val="00BB3167"/>
    <w:rsid w:val="00BB3D12"/>
    <w:rsid w:val="00BC017C"/>
    <w:rsid w:val="00BD72A2"/>
    <w:rsid w:val="00BE1162"/>
    <w:rsid w:val="00BE7044"/>
    <w:rsid w:val="00BF21CF"/>
    <w:rsid w:val="00BF7E90"/>
    <w:rsid w:val="00C01505"/>
    <w:rsid w:val="00C027B5"/>
    <w:rsid w:val="00C06CCD"/>
    <w:rsid w:val="00C075CB"/>
    <w:rsid w:val="00C11B6B"/>
    <w:rsid w:val="00C14D62"/>
    <w:rsid w:val="00C31799"/>
    <w:rsid w:val="00C32AB1"/>
    <w:rsid w:val="00C4697D"/>
    <w:rsid w:val="00C47220"/>
    <w:rsid w:val="00C47A40"/>
    <w:rsid w:val="00CA0611"/>
    <w:rsid w:val="00CA2063"/>
    <w:rsid w:val="00CA4B57"/>
    <w:rsid w:val="00CA70D8"/>
    <w:rsid w:val="00CB02C8"/>
    <w:rsid w:val="00CB381F"/>
    <w:rsid w:val="00CC0EF4"/>
    <w:rsid w:val="00CC7AC0"/>
    <w:rsid w:val="00CD16C6"/>
    <w:rsid w:val="00CE0A05"/>
    <w:rsid w:val="00CE41DE"/>
    <w:rsid w:val="00CE60E9"/>
    <w:rsid w:val="00CF7E7E"/>
    <w:rsid w:val="00D00802"/>
    <w:rsid w:val="00D0570D"/>
    <w:rsid w:val="00D061DC"/>
    <w:rsid w:val="00D11C8F"/>
    <w:rsid w:val="00D1577B"/>
    <w:rsid w:val="00D164FB"/>
    <w:rsid w:val="00D254CB"/>
    <w:rsid w:val="00D25918"/>
    <w:rsid w:val="00D3434F"/>
    <w:rsid w:val="00D36EF2"/>
    <w:rsid w:val="00D402D2"/>
    <w:rsid w:val="00D41DC5"/>
    <w:rsid w:val="00D42D52"/>
    <w:rsid w:val="00D4311B"/>
    <w:rsid w:val="00D52E7F"/>
    <w:rsid w:val="00D6216F"/>
    <w:rsid w:val="00D631CC"/>
    <w:rsid w:val="00D653E0"/>
    <w:rsid w:val="00D76F56"/>
    <w:rsid w:val="00D77364"/>
    <w:rsid w:val="00D872FA"/>
    <w:rsid w:val="00D94451"/>
    <w:rsid w:val="00DB7AFE"/>
    <w:rsid w:val="00DC2286"/>
    <w:rsid w:val="00DC5C8C"/>
    <w:rsid w:val="00DD1599"/>
    <w:rsid w:val="00DD2242"/>
    <w:rsid w:val="00DD2C0C"/>
    <w:rsid w:val="00DD2E26"/>
    <w:rsid w:val="00DD6AD9"/>
    <w:rsid w:val="00DE2A2B"/>
    <w:rsid w:val="00DE30BF"/>
    <w:rsid w:val="00DF230B"/>
    <w:rsid w:val="00E02696"/>
    <w:rsid w:val="00E0387B"/>
    <w:rsid w:val="00E120DB"/>
    <w:rsid w:val="00E12235"/>
    <w:rsid w:val="00E13F17"/>
    <w:rsid w:val="00E16A02"/>
    <w:rsid w:val="00E27AFE"/>
    <w:rsid w:val="00E34AE0"/>
    <w:rsid w:val="00E35331"/>
    <w:rsid w:val="00E41287"/>
    <w:rsid w:val="00E51550"/>
    <w:rsid w:val="00E542DE"/>
    <w:rsid w:val="00E60429"/>
    <w:rsid w:val="00E85D2F"/>
    <w:rsid w:val="00E86E0F"/>
    <w:rsid w:val="00E87F4D"/>
    <w:rsid w:val="00E926FD"/>
    <w:rsid w:val="00EA2592"/>
    <w:rsid w:val="00EA47D1"/>
    <w:rsid w:val="00ED0FB2"/>
    <w:rsid w:val="00ED2BFE"/>
    <w:rsid w:val="00ED4B4D"/>
    <w:rsid w:val="00ED4C51"/>
    <w:rsid w:val="00ED6118"/>
    <w:rsid w:val="00EF1026"/>
    <w:rsid w:val="00EF2632"/>
    <w:rsid w:val="00EF33B6"/>
    <w:rsid w:val="00F02AD1"/>
    <w:rsid w:val="00F15B56"/>
    <w:rsid w:val="00F16388"/>
    <w:rsid w:val="00F21690"/>
    <w:rsid w:val="00F3460C"/>
    <w:rsid w:val="00F40E6D"/>
    <w:rsid w:val="00F43AA6"/>
    <w:rsid w:val="00F500F2"/>
    <w:rsid w:val="00F572ED"/>
    <w:rsid w:val="00F65B3E"/>
    <w:rsid w:val="00F67B87"/>
    <w:rsid w:val="00F72616"/>
    <w:rsid w:val="00F73E72"/>
    <w:rsid w:val="00F75A4C"/>
    <w:rsid w:val="00F85738"/>
    <w:rsid w:val="00F9359E"/>
    <w:rsid w:val="00F95688"/>
    <w:rsid w:val="00FA0EC1"/>
    <w:rsid w:val="00FA3243"/>
    <w:rsid w:val="00FB0886"/>
    <w:rsid w:val="00FC65BD"/>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AC3F"/>
  <w15:docId w15:val="{FC03C382-15B2-491D-A45D-36E87BC1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2D5D32"/>
  </w:style>
  <w:style w:type="character" w:styleId="NichtaufgelsteErwhnung">
    <w:name w:val="Unresolved Mention"/>
    <w:basedOn w:val="Absatz-Standardschriftart"/>
    <w:uiPriority w:val="99"/>
    <w:semiHidden/>
    <w:unhideWhenUsed/>
    <w:rsid w:val="00BB254F"/>
    <w:rPr>
      <w:color w:val="605E5C"/>
      <w:shd w:val="clear" w:color="auto" w:fill="E1DFDD"/>
    </w:rPr>
  </w:style>
  <w:style w:type="paragraph" w:styleId="Literaturverzeichnis">
    <w:name w:val="Bibliography"/>
    <w:basedOn w:val="Standard"/>
    <w:next w:val="Standard"/>
    <w:uiPriority w:val="37"/>
    <w:unhideWhenUsed/>
    <w:rsid w:val="00EF1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832">
      <w:bodyDiv w:val="1"/>
      <w:marLeft w:val="0"/>
      <w:marRight w:val="0"/>
      <w:marTop w:val="0"/>
      <w:marBottom w:val="0"/>
      <w:divBdr>
        <w:top w:val="none" w:sz="0" w:space="0" w:color="auto"/>
        <w:left w:val="none" w:sz="0" w:space="0" w:color="auto"/>
        <w:bottom w:val="none" w:sz="0" w:space="0" w:color="auto"/>
        <w:right w:val="none" w:sz="0" w:space="0" w:color="auto"/>
      </w:divBdr>
    </w:div>
    <w:div w:id="116533439">
      <w:bodyDiv w:val="1"/>
      <w:marLeft w:val="0"/>
      <w:marRight w:val="0"/>
      <w:marTop w:val="0"/>
      <w:marBottom w:val="0"/>
      <w:divBdr>
        <w:top w:val="none" w:sz="0" w:space="0" w:color="auto"/>
        <w:left w:val="none" w:sz="0" w:space="0" w:color="auto"/>
        <w:bottom w:val="none" w:sz="0" w:space="0" w:color="auto"/>
        <w:right w:val="none" w:sz="0" w:space="0" w:color="auto"/>
      </w:divBdr>
    </w:div>
    <w:div w:id="251941297">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59287013">
      <w:bodyDiv w:val="1"/>
      <w:marLeft w:val="0"/>
      <w:marRight w:val="0"/>
      <w:marTop w:val="0"/>
      <w:marBottom w:val="0"/>
      <w:divBdr>
        <w:top w:val="none" w:sz="0" w:space="0" w:color="auto"/>
        <w:left w:val="none" w:sz="0" w:space="0" w:color="auto"/>
        <w:bottom w:val="none" w:sz="0" w:space="0" w:color="auto"/>
        <w:right w:val="none" w:sz="0" w:space="0" w:color="auto"/>
      </w:divBdr>
    </w:div>
    <w:div w:id="574972978">
      <w:bodyDiv w:val="1"/>
      <w:marLeft w:val="0"/>
      <w:marRight w:val="0"/>
      <w:marTop w:val="0"/>
      <w:marBottom w:val="0"/>
      <w:divBdr>
        <w:top w:val="none" w:sz="0" w:space="0" w:color="auto"/>
        <w:left w:val="none" w:sz="0" w:space="0" w:color="auto"/>
        <w:bottom w:val="none" w:sz="0" w:space="0" w:color="auto"/>
        <w:right w:val="none" w:sz="0" w:space="0" w:color="auto"/>
      </w:divBdr>
    </w:div>
    <w:div w:id="61829629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800461194">
      <w:bodyDiv w:val="1"/>
      <w:marLeft w:val="0"/>
      <w:marRight w:val="0"/>
      <w:marTop w:val="0"/>
      <w:marBottom w:val="0"/>
      <w:divBdr>
        <w:top w:val="none" w:sz="0" w:space="0" w:color="auto"/>
        <w:left w:val="none" w:sz="0" w:space="0" w:color="auto"/>
        <w:bottom w:val="none" w:sz="0" w:space="0" w:color="auto"/>
        <w:right w:val="none" w:sz="0" w:space="0" w:color="auto"/>
      </w:divBdr>
    </w:div>
    <w:div w:id="954597680">
      <w:bodyDiv w:val="1"/>
      <w:marLeft w:val="0"/>
      <w:marRight w:val="0"/>
      <w:marTop w:val="0"/>
      <w:marBottom w:val="0"/>
      <w:divBdr>
        <w:top w:val="none" w:sz="0" w:space="0" w:color="auto"/>
        <w:left w:val="none" w:sz="0" w:space="0" w:color="auto"/>
        <w:bottom w:val="none" w:sz="0" w:space="0" w:color="auto"/>
        <w:right w:val="none" w:sz="0" w:space="0" w:color="auto"/>
      </w:divBdr>
    </w:div>
    <w:div w:id="986590763">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72580682">
      <w:bodyDiv w:val="1"/>
      <w:marLeft w:val="0"/>
      <w:marRight w:val="0"/>
      <w:marTop w:val="0"/>
      <w:marBottom w:val="0"/>
      <w:divBdr>
        <w:top w:val="none" w:sz="0" w:space="0" w:color="auto"/>
        <w:left w:val="none" w:sz="0" w:space="0" w:color="auto"/>
        <w:bottom w:val="none" w:sz="0" w:space="0" w:color="auto"/>
        <w:right w:val="none" w:sz="0" w:space="0" w:color="auto"/>
      </w:divBdr>
    </w:div>
    <w:div w:id="1610090795">
      <w:bodyDiv w:val="1"/>
      <w:marLeft w:val="0"/>
      <w:marRight w:val="0"/>
      <w:marTop w:val="0"/>
      <w:marBottom w:val="0"/>
      <w:divBdr>
        <w:top w:val="none" w:sz="0" w:space="0" w:color="auto"/>
        <w:left w:val="none" w:sz="0" w:space="0" w:color="auto"/>
        <w:bottom w:val="none" w:sz="0" w:space="0" w:color="auto"/>
        <w:right w:val="none" w:sz="0" w:space="0" w:color="auto"/>
      </w:divBdr>
    </w:div>
    <w:div w:id="1656763467">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41100407">
      <w:bodyDiv w:val="1"/>
      <w:marLeft w:val="0"/>
      <w:marRight w:val="0"/>
      <w:marTop w:val="0"/>
      <w:marBottom w:val="0"/>
      <w:divBdr>
        <w:top w:val="none" w:sz="0" w:space="0" w:color="auto"/>
        <w:left w:val="none" w:sz="0" w:space="0" w:color="auto"/>
        <w:bottom w:val="none" w:sz="0" w:space="0" w:color="auto"/>
        <w:right w:val="none" w:sz="0" w:space="0" w:color="auto"/>
      </w:divBdr>
    </w:div>
    <w:div w:id="1771470846">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83596675">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jpeg"/><Relationship Id="rId34" Type="http://schemas.openxmlformats.org/officeDocument/2006/relationships/image" Target="media/image20.jpeg"/><Relationship Id="rId42" Type="http://schemas.openxmlformats.org/officeDocument/2006/relationships/customXml" Target="ink/ink6.xml"/><Relationship Id="rId47" Type="http://schemas.openxmlformats.org/officeDocument/2006/relationships/image" Target="media/image28.png"/><Relationship Id="rId50" Type="http://schemas.openxmlformats.org/officeDocument/2006/relationships/customXml" Target="ink/ink9.xml"/><Relationship Id="rId55" Type="http://schemas.openxmlformats.org/officeDocument/2006/relationships/image" Target="media/image32.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customXml" Target="ink/ink5.xml"/><Relationship Id="rId45" Type="http://schemas.openxmlformats.org/officeDocument/2006/relationships/image" Target="media/image27.jpeg"/><Relationship Id="rId53" Type="http://schemas.openxmlformats.org/officeDocument/2006/relationships/image" Target="media/image31.png"/><Relationship Id="rId58" Type="http://schemas.openxmlformats.org/officeDocument/2006/relationships/customXml" Target="ink/ink13.xml"/><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ustomXml" Target="ink/ink2.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customXml" Target="ink/ink8.xml"/><Relationship Id="rId56" Type="http://schemas.openxmlformats.org/officeDocument/2006/relationships/customXml" Target="ink/ink12.xm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customXml" Target="ink/ink1.xml"/><Relationship Id="rId33" Type="http://schemas.openxmlformats.org/officeDocument/2006/relationships/image" Target="media/image19.jpeg"/><Relationship Id="rId38" Type="http://schemas.openxmlformats.org/officeDocument/2006/relationships/customXml" Target="ink/ink4.xml"/><Relationship Id="rId46" Type="http://schemas.openxmlformats.org/officeDocument/2006/relationships/customXml" Target="ink/ink7.xml"/><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customXml" Target="ink/ink11.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40.png"/><Relationship Id="rId36" Type="http://schemas.openxmlformats.org/officeDocument/2006/relationships/customXml" Target="ink/ink3.xm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6.jpeg"/><Relationship Id="rId52" Type="http://schemas.openxmlformats.org/officeDocument/2006/relationships/customXml" Target="ink/ink10.xml"/><Relationship Id="rId60" Type="http://schemas.openxmlformats.org/officeDocument/2006/relationships/image" Target="media/image35.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21F6B104E4E2386F8DC826556B142"/>
        <w:category>
          <w:name w:val="Allgemein"/>
          <w:gallery w:val="placeholder"/>
        </w:category>
        <w:types>
          <w:type w:val="bbPlcHdr"/>
        </w:types>
        <w:behaviors>
          <w:behavior w:val="content"/>
        </w:behaviors>
        <w:guid w:val="{0870ECA9-F4BD-4A45-B347-136F4CEA3CC4}"/>
      </w:docPartPr>
      <w:docPartBody>
        <w:p w:rsidR="00752300" w:rsidRDefault="00752300">
          <w:pPr>
            <w:pStyle w:val="6EF21F6B104E4E2386F8DC826556B142"/>
          </w:pPr>
          <w:r w:rsidRPr="005E3B3C">
            <w:rPr>
              <w:rStyle w:val="Platzhaltertext"/>
            </w:rPr>
            <w:t>[Betreff]</w:t>
          </w:r>
        </w:p>
      </w:docPartBody>
    </w:docPart>
    <w:docPart>
      <w:docPartPr>
        <w:name w:val="D8DE348A8B1A4BC8AEED92E1BEA29398"/>
        <w:category>
          <w:name w:val="Allgemein"/>
          <w:gallery w:val="placeholder"/>
        </w:category>
        <w:types>
          <w:type w:val="bbPlcHdr"/>
        </w:types>
        <w:behaviors>
          <w:behavior w:val="content"/>
        </w:behaviors>
        <w:guid w:val="{3FF88B95-3C56-423C-8DAE-3DB026CAE070}"/>
      </w:docPartPr>
      <w:docPartBody>
        <w:p w:rsidR="00752300" w:rsidRDefault="00752300">
          <w:pPr>
            <w:pStyle w:val="D8DE348A8B1A4BC8AEED92E1BEA29398"/>
          </w:pPr>
          <w:r w:rsidRPr="005E3B3C">
            <w:rPr>
              <w:rStyle w:val="Platzhaltertext"/>
            </w:rPr>
            <w:t>[Titel]</w:t>
          </w:r>
        </w:p>
      </w:docPartBody>
    </w:docPart>
    <w:docPart>
      <w:docPartPr>
        <w:name w:val="EE902C649EB741FAA84E6A375DE944FF"/>
        <w:category>
          <w:name w:val="Allgemein"/>
          <w:gallery w:val="placeholder"/>
        </w:category>
        <w:types>
          <w:type w:val="bbPlcHdr"/>
        </w:types>
        <w:behaviors>
          <w:behavior w:val="content"/>
        </w:behaviors>
        <w:guid w:val="{7A67B564-F37B-41F1-9280-7E13E670A061}"/>
      </w:docPartPr>
      <w:docPartBody>
        <w:p w:rsidR="00752300" w:rsidRDefault="00752300">
          <w:pPr>
            <w:pStyle w:val="EE902C649EB741FAA84E6A375DE944FF"/>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00"/>
    <w:rsid w:val="000C2C8C"/>
    <w:rsid w:val="0015238F"/>
    <w:rsid w:val="0021005D"/>
    <w:rsid w:val="002D10B1"/>
    <w:rsid w:val="003208D2"/>
    <w:rsid w:val="00321724"/>
    <w:rsid w:val="00325768"/>
    <w:rsid w:val="00477ECE"/>
    <w:rsid w:val="004B796A"/>
    <w:rsid w:val="004F308A"/>
    <w:rsid w:val="00513811"/>
    <w:rsid w:val="005753C6"/>
    <w:rsid w:val="005A0361"/>
    <w:rsid w:val="005A2E83"/>
    <w:rsid w:val="006765A9"/>
    <w:rsid w:val="00752300"/>
    <w:rsid w:val="00756F36"/>
    <w:rsid w:val="0087287C"/>
    <w:rsid w:val="00A527A9"/>
    <w:rsid w:val="00AC068A"/>
    <w:rsid w:val="00AF0127"/>
    <w:rsid w:val="00AF3C92"/>
    <w:rsid w:val="00B84174"/>
    <w:rsid w:val="00C11B6B"/>
    <w:rsid w:val="00C80E9A"/>
    <w:rsid w:val="00CA70D8"/>
    <w:rsid w:val="00CF2776"/>
    <w:rsid w:val="00DB2CFC"/>
    <w:rsid w:val="00EA47D1"/>
    <w:rsid w:val="00EB5599"/>
    <w:rsid w:val="00FB4D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EF21F6B104E4E2386F8DC826556B142">
    <w:name w:val="6EF21F6B104E4E2386F8DC826556B142"/>
  </w:style>
  <w:style w:type="paragraph" w:customStyle="1" w:styleId="D8DE348A8B1A4BC8AEED92E1BEA29398">
    <w:name w:val="D8DE348A8B1A4BC8AEED92E1BEA29398"/>
  </w:style>
  <w:style w:type="paragraph" w:customStyle="1" w:styleId="EE902C649EB741FAA84E6A375DE944FF">
    <w:name w:val="EE902C649EB741FAA84E6A375DE94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3620 499 24575,'-13'-2'0,"1"0"0,-1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7 0,52 49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 0 0,0 0 0,0 0 0,3-9 0,-1-5-260,-1 0 0,0-1 1,-2 1-1,-1-38 1,0 50 48,0-8-6620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17.394"/>
    </inkml:context>
    <inkml:brush xml:id="br0">
      <inkml:brushProperty name="width" value="0.035" units="cm"/>
      <inkml:brushProperty name="height" value="0.035" units="cm"/>
      <inkml:brushProperty name="color" value="#E71224"/>
    </inkml:brush>
  </inkml:definitions>
  <inkml:trace contextRef="#ctx0" brushRef="#br0">176 467 24575,'5'-120'0,"-3"109"0,0-1 0,0 0 0,1 1 0,1-1 0,0 1 0,0 0 0,12-20 0,3-1 0,-11 17 0,1 1 0,0 0 0,1 1 0,20-22 0,-29 34 0,0 0 0,0 0 0,0 0 0,0 0 0,0 0 0,0 1 0,0-1 0,0 0 0,0 1 0,0-1 0,0 1 0,0-1 0,0 1 0,1-1 0,-1 1 0,0 0 0,0 0 0,1 0 0,-1-1 0,0 1 0,0 0 0,1 1 0,-1-1 0,0 0 0,0 0 0,3 1 0,-3 0 0,1 0 0,0 1 0,-1-1 0,1 1 0,-1-1 0,1 1 0,-1-1 0,0 1 0,0 0 0,0 0 0,0 0 0,0-1 0,0 1 0,1 3 0,1 5 0,0-1 0,-1 1 0,0 0 0,-1 0 0,1 14 0,-3 48-1365,1-65-5461</inkml:trace>
  <inkml:trace contextRef="#ctx0" brushRef="#br0" timeOffset="1351.49">287 468 24575,'-8'-97'0,"8"80"0,1-1 0,1 0 0,1 1 0,0 0 0,1 0 0,1 0 0,0 0 0,2 0 0,0 1 0,15-26 0,-11 26 0,-2 1 0,1 1 0,0 0 0,1 1 0,14-13 0,-22 23 0,0 1 0,-1-1 0,1 1 0,0 0 0,1 0 0,-1 0 0,0 1 0,1-1 0,-1 1 0,1-1 0,-1 1 0,1 0 0,-1 1 0,1-1 0,0 0 0,-1 1 0,1 0 0,0 0 0,0 0 0,-1 1 0,1-1 0,0 1 0,-1 0 0,8 2 0,-10-2 0,1 0 0,0 0 0,0 0 0,-1 0 0,1 0 0,-1 1 0,1-1 0,-1 1 0,1-1 0,-1 1 0,0-1 0,0 1 0,1 0 0,-1 0 0,-1 0 0,1-1 0,0 1 0,0 0 0,-1 0 0,1 4 0,4 49 0,-5-48 0,0 0 0,0 0 0,1 1 0,-1-1 0,5 13 0,-2-13-227,0 0-1,-1 0 1,1 1-1,-2-1 1,3 14-1,-4-15-6598</inkml:trace>
  <inkml:trace contextRef="#ctx0" brushRef="#br0" timeOffset="2588.04">391 444 24575,'0'-7'0,"-1"-6"0,1 1 0,0-1 0,1 1 0,0-1 0,1 1 0,1 0 0,0 0 0,0-1 0,10-20 0,102-173 0,-115 205 0,1-1 0,0 1 0,0-1 0,0 1 0,0 0 0,0 0 0,0-1 0,0 1 0,1 0 0,-1 0 0,0 0 0,1 0 0,-1 0 0,0 1 0,1-1 0,-1 0 0,1 1 0,-1-1 0,1 1 0,0-1 0,-1 1 0,1 0 0,0-1 0,-1 1 0,1 0 0,-1 0 0,1 1 0,0-1 0,-1 0 0,1 0 0,0 1 0,-1-1 0,1 1 0,-1-1 0,1 1 0,-1 0 0,1-1 0,-1 1 0,0 0 0,1 0 0,1 2 0,0 0 0,0 0 0,0 0 0,0 0 0,-1 0 0,1 0 0,-1 0 0,0 1 0,0-1 0,0 1 0,-1-1 0,1 1 0,-1 0 0,0 0 0,0 0 0,0 0 0,0 5 0,0 1-104,-1-7 7,0 0 0,1 0 0,-1 0 0,0 0 0,-1 0 0,1 0 0,0 0 0,-1 0 0,0 0 0,1 0 0,-1-1 0,-2 5 0</inkml:trace>
  <inkml:trace contextRef="#ctx0" brushRef="#br0" timeOffset="4246.45">495 459 24575,'7'-9'0,"0"-1"0,-1 0 0,0 0 0,-1-1 0,0 1 0,-1-1 0,0 0 0,-1 0 0,0 0 0,2-15 0,-3 6 0,0 0 0,-2 1 0,0-1 0,-6-38 0,1 12 0,4 34 0,-1-1 0,0 1 0,-1-1 0,0 1 0,-1 0 0,0 0 0,-1 0 0,-11-18 0,15 29 0,1 0 0,-1-1 0,0 1 0,0 0 0,0 0 0,0 0 0,0 0 0,0 0 0,-1 0 0,1 0 0,0 1 0,0-1 0,-1 0 0,1 1 0,0-1 0,-1 1 0,1-1 0,0 1 0,-1-1 0,1 1 0,-1 0 0,1 0 0,-1 0 0,1 0 0,-1 0 0,-1 0 0,1 1 0,-1 0 0,0 0 0,1 1 0,-1-1 0,0 1 0,1-1 0,0 1 0,-1 0 0,1 0 0,0 0 0,0 0 0,-2 4 0,-6 7 0,0 2 0,2-1 0,-11 23 0,17-33 0,0 2-136,-1 0-1,2 0 1,-1-1-1,1 1 1,0 0-1,0 1 1,0-1-1,1 0 0,1 9 1,-1-8-6690</inkml:trace>
  <inkml:trace contextRef="#ctx0" brushRef="#br0" timeOffset="6522.65">7 467 24575,'-3'-74'0,"0"46"0,3 0 0,4-51 0,-1 63 0,1 0 0,0 0 0,2 1 0,-1 0 0,2 0 0,0 0 0,18-26 0,-19 34 0,0 0 0,0 1 0,0 0 0,1 0 0,0 0 0,0 1 0,1 0 0,0 0 0,-1 1 0,1 0 0,1 0 0,-1 1 0,1 0 0,-1 1 0,1 0 0,0 0 0,0 1 0,0 0 0,0 0 0,0 1 0,0 0 0,-1 1 0,1 0 0,0 0 0,0 1 0,14 5 0,-19-6 5,0 1-1,0 0 1,0 0 0,-1 1-1,1-1 1,-1 1-1,0 0 1,1 0 0,-1 0-1,-1 0 1,1 0-1,0 1 1,-1-1 0,1 1-1,-1-1 1,0 1-1,0 0 1,-1 0 0,1 0-1,-1 0 1,0 1-1,1 6 1,2 11-274,-2-1 0,0 1 0,-2 25 0,0-37-126,0-3-6431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07.599"/>
    </inkml:context>
    <inkml:brush xml:id="br0">
      <inkml:brushProperty name="width" value="0.035" units="cm"/>
      <inkml:brushProperty name="height" value="0.035" units="cm"/>
      <inkml:brushProperty name="color" value="#E71224"/>
    </inkml:brush>
  </inkml:definitions>
  <inkml:trace contextRef="#ctx0" brushRef="#br0">180 558 24575,'17'-72'0,"-10"-145"0,-6 154 0,-2-66 0,0 125 0,0 1 0,0-1 0,0 1 0,0 0 0,0-1 0,-1 1 0,1 0 0,-1 0 0,0 0 0,0 0 0,0 0 0,0 0 0,-1 1 0,1-1 0,-1 1 0,0-1 0,1 1 0,-1 0 0,0 0 0,0 1 0,0-1 0,-1 0 0,-3 0 0,2-1 0,0 2 0,0-1 0,-1 0 0,1 1 0,-1 0 0,1 1 0,-1-1 0,1 1 0,-1 0 0,0 0 0,1 1 0,-1-1 0,1 1 0,-7 3 0,9-3 0,0 1 0,0-1 0,1 1 0,-1 0 0,1 0 0,0 1 0,-1-1 0,1 0 0,0 1 0,0-1 0,0 1 0,1 0 0,-1-1 0,1 1 0,-1 0 0,1 0 0,0 0 0,-1 6 0,-12 64 0,11-53 0,0 14 14,1-1-1,4 49 1,0-16-1420,-2-59-5420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04.054"/>
    </inkml:context>
    <inkml:brush xml:id="br0">
      <inkml:brushProperty name="width" value="0.035" units="cm"/>
      <inkml:brushProperty name="height" value="0.035" units="cm"/>
      <inkml:brushProperty name="color" value="#E71224"/>
    </inkml:brush>
  </inkml:definitions>
  <inkml:trace contextRef="#ctx0" brushRef="#br0">356 583 24575,'0'-7'0,"-1"0"0,-1 1 0,1-1 0,-1 1 0,-1-1 0,-4-10 0,-9-30 0,-16-122 0,8 40 0,14 82 0,-16-65 0,25 110 0,0 1 0,0-1 0,0 1 0,-1-1 0,1 1 0,-1 0 0,1-1 0,-1 1 0,1 0 0,-1 0 0,0 0 0,1 0 0,-1 0 0,0 1 0,0-1 0,0 0 0,0 1 0,0 0 0,0-1 0,0 1 0,0 0 0,0 0 0,0 0 0,0 0 0,1 0 0,-4 1 0,1-1 0,1 0 0,-1 1 0,0-1 0,1 1 0,0 0 0,-1 0 0,1 0 0,-1 0 0,1 1 0,0-1 0,0 1 0,0 0 0,0 0 0,-3 2 0,-28 28 0,28-28 0,1 1 0,-1 0 0,1 0 0,0 0 0,-7 11 0,3 2 0,0 1 0,1 0 0,1 0 0,1 1 0,0 0 0,2 0 0,0 0 0,2 1 0,0-1 0,1 1 0,1 0 0,4 31 0,-1-39-1365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5:59.533"/>
    </inkml:context>
    <inkml:brush xml:id="br0">
      <inkml:brushProperty name="width" value="0.035" units="cm"/>
      <inkml:brushProperty name="height" value="0.035" units="cm"/>
      <inkml:brushProperty name="color" value="#E71224"/>
    </inkml:brush>
  </inkml:definitions>
  <inkml:trace contextRef="#ctx0" brushRef="#br0">490 437 24575,'0'-25'0,"-2"0"0,0 0 0,-1 0 0,-11-39 0,4 29 0,5 11 0,-2 0 0,-1 0 0,-10-22 0,13 38 0,1 0 0,-1 0 0,0 1 0,-1 0 0,0 0 0,0 0 0,-1 0 0,1 1 0,-1 0 0,-1 0 0,-14-8 0,12 9 0,0 1 0,0 0 0,0 0 0,-1 1 0,1 0 0,-1 1 0,0 0 0,0 1 0,0 0 0,0 1 0,0 0 0,0 1 0,0 0 0,0 1 0,0 0 0,-15 5 0,18-4 0,1 1 0,-1 0 0,1 1 0,0 0 0,0 0 0,0 1 0,0-1 0,1 1 0,0 1 0,0-1 0,1 1 0,0 0 0,0 1 0,1-1 0,0 1 0,0-1 0,0 1 0,1 1 0,0-1 0,1 0 0,0 1 0,-2 16 0,-11 40-1365,15-59-5461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3319 218 24575,'-1'-3'0,"0"1"0,1 0 0,-1 1 0,0-1 0,0 0 0,0 0 0,0 0 0,-1 0 0,1 1 0,0-1 0,-1 1 0,1-1 0,-1 1 0,1-1 0,-1 1 0,0 0 0,0 0 0,1 0 0,-1 0 0,0 0 0,0 0 0,-4-1 0,-45-13 0,-269-24 0,222 22 0,72 11 0,0 2 0,-53-4 0,36 7 0,-73-11 0,85 9 0,-53 1 0,60 3 0,-1-1 0,0-1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1 0,0 0 0,0-1 0,1 1 0,0 0 0,0 0 0,0 0 0,1 0 0,0 0 0,0 1 0,1-1 0,0 0 0,0 0 0,0-1 0,4 11 0,-1-5 0,2-1 0,-1 0 0,1 0 0,1 0 0,0-1 0,0 1 0,1-2 0,0 1 0,1-1 0,12 10 0,13 13 0,53 37 0,-74-57 0,0-1 0,1 0 0,1 0 0,-1-2 0,21 10 0,16 9 0,-19-9 0,1-2 0,0-2 0,1-1 0,35 9 0,-37-15 0,57 5 0,20 4 0,-75-11 0,0-1 0,0-2 0,1-1 0,38-4 0,10 0 0,1275 3 0,-1217-19 0,353 20 0,-470-3 0,0-2 0,0-1 0,0 0 0,-1-2 0,0-1 0,0 0 0,41-24 0,-48 22 0,0-1 0,-1 0 0,0-1 0,22-24 0,-34 32 0,0-1 0,0 1 0,0 0 0,-1-1 0,1 0 0,-1 0 0,0 1 0,-1-1 0,1-1 0,-1 1 0,0 0 0,0 0 0,0-6 0,-3-76 0,0 44 0,2 40 0,0-1 0,0 1 0,-1 0 0,1-1 0,-1 1 0,0-1 0,0 1 0,0 0 0,0 0 0,-1-1 0,1 1 0,-1 0 0,0 0 0,0 0 0,0 1 0,0-1 0,0 0 0,-1 1 0,1 0 0,-1-1 0,-5-3 0,-2 0 0,-1 1 0,-1 0 0,1 1 0,-24-7 0,-2 0 0,-43-14-1365,67 23-5461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3:03.669"/>
    </inkml:context>
    <inkml:brush xml:id="br0">
      <inkml:brushProperty name="width" value="0.2" units="cm"/>
      <inkml:brushProperty name="height" value="0.2" units="cm"/>
    </inkml:brush>
  </inkml:definitions>
  <inkml:trace contextRef="#ctx0" brushRef="#br0">129 0 24575,'0'4'0,"0"0"0,1-1 0,-1 1 0,1-1 0,-1 1 0,1-1 0,0 1 0,1-1 0,-1 0 0,0 1 0,1-1 0,0 0 0,0 0 0,0 0 0,4 4 0,1 0 0,0-1 0,0 0 0,1 0 0,11 6 0,29 24 0,-46-34 0,0 1 0,-1-1 0,1 1 0,-1-1 0,0 1 0,1-1 0,-1 1 0,0 0 0,-1 0 0,1 0 0,0-1 0,-1 1 0,0 0 0,1 0 0,-1 0 0,0 0 0,-1 0 0,1 0 0,0 0 0,-1-1 0,-1 5 0,-2 7 0,-1 0 0,0-1 0,-8 15 0,3-9 0,6-11 0,-1 0 0,0-1 0,-1 0 0,0 0 0,0-1 0,-12 11 0,-11 11 0,16-14 0,-2-1 0,0-1 0,-28 18 0,43-29 0,-1-1 0,1 0 0,0 0 0,-1 1 0,1-1 0,-1 0 0,1 0 0,0 0 0,-1 1 0,1-1 0,-1 0 0,1 0 0,-1 0 0,1 0 0,-1 0 0,1 0 0,-1 0 0,1 0 0,0 0 0,-1 0 0,1 0 0,-1 0 0,1 0 0,-1-1 0,1 1 0,-1 0 0,1 0 0,0 0 0,-1-1 0,1 1 0,-1 0 0,1 0 0,0-1 0,-1 1 0,1 0 0,0-1 0,0 1 0,-1-1 0,-6-23 0,6-26 0,3 40 0,1-1 0,-1 0 0,2 0 0,5-12 0,7-26 0,-23 54 0,1-1 0,1 1 0,-1 0 0,1 1 0,-7 8 0,-16 23-1365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57.046"/>
    </inkml:context>
    <inkml:brush xml:id="br0">
      <inkml:brushProperty name="width" value="0.2" units="cm"/>
      <inkml:brushProperty name="height" value="0.2" units="cm"/>
    </inkml:brush>
  </inkml:definitions>
  <inkml:trace contextRef="#ctx0" brushRef="#br0">92 51 24575,'0'12'0,"-1"0"0,0 1 0,-1-1 0,-1 0 0,1-1 0,-2 1 0,0 0 0,0-1 0,-1 0 0,-11 20 0,9-18 0,1 0 0,1 0 0,-6 22 0,-10 23 0,25-98 0,6 13 0,1 0 0,2 1 0,0 1 0,2 0 0,28-36 0,-37 52 0,54-82-1365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47.638"/>
    </inkml:context>
    <inkml:brush xml:id="br0">
      <inkml:brushProperty name="width" value="0.2" units="cm"/>
      <inkml:brushProperty name="height" value="0.2" units="cm"/>
      <inkml:brushProperty name="color" value="#E71224"/>
    </inkml:brush>
  </inkml:definitions>
  <inkml:trace contextRef="#ctx0" brushRef="#br0">2 1 24575,'0'6'0,"-1"16"0,1 0 0,1 0 0,1 0 0,1 0 0,0 0 0,2-1 0,8 23 0,-6-28 0,0 1 0,1-1 0,1 0 0,13 17 0,-12-20 0,1 1 0,0-2 0,1 1 0,0-2 0,27 21 0,-6-6 0,1-2 0,1 0 0,1-3 0,48 22 0,-38-20 0,-37-17 0,1-1 0,0 0 0,0-1 0,0 0 0,12 3 0,1 0 0,0 1 0,-1 0 0,0 2 0,36 21 0,14 6 0,99 39 0,-80-34 0,15-10 0,-70-22 0,44 17 0,13 2 0,-75-25 0,0 1 0,-1 1 0,0 0 0,0 1 0,0 1 0,20 13 0,-27-15 0,1-1 0,0 1 0,0-2 0,1 1 0,-1-2 0,14 3 0,-11-2 0,0-1 0,-1 2 0,0 0 0,18 9 0,17 13 0,1-3 0,1-1 0,1-3 0,1-2 0,82 17 0,-5 0 0,-80-20 0,74 12 0,-116-26-124,-1 0 0,1 0 0,0 1 0,-1 0 0,0 0 0,0 0-1,1 1 1,-1 0 0,-1 0 0,10 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2:33.631"/>
    </inkml:context>
    <inkml:brush xml:id="br0">
      <inkml:brushProperty name="width" value="0.2" units="cm"/>
      <inkml:brushProperty name="height" value="0.2" units="cm"/>
      <inkml:brushProperty name="color" value="#E71224"/>
    </inkml:brush>
  </inkml:definitions>
  <inkml:trace contextRef="#ctx0" brushRef="#br0">1 366 24575,'0'-8'0,"-1"-1"0,1 0 0,1 0 0,-1 0 0,1 1 0,1-1 0,0 0 0,0 1 0,1-1 0,0 1 0,0 0 0,1 0 0,0 0 0,0 1 0,1-1 0,0 1 0,9-10 0,24-34 0,-34 43 0,1 0 0,0 1 0,1 0 0,-1 0 0,1 0 0,1 1 0,10-9 0,18-16 0,-29 26 0,-1-1 0,1 1 0,0 0 0,0 0 0,0 1 0,1 0 0,0 0 0,0 1 0,11-5 0,3 4 0,0 1 0,0 0 0,0 2 0,1 1 0,32 3 0,8-1 0,-54-1 0,1-1 0,0 2 0,0-1 0,-1 1 0,1 1 0,-1-1 0,0 2 0,0-1 0,0 1 0,0 0 0,0 1 0,8 6 0,9 8 0,-1 2 0,23 25 0,-19-17 0,-5-4 0,-2 1 0,-2 1 0,23 37 0,9 36 0,-41-79 0,-1 0 0,-1 1 0,-1-1 0,0 2 0,-2-1 0,-1 0 0,0 1 0,-1 30 0,-1-33 0,-2 0 0,0 0 0,-1 1 0,-1-1 0,-1 0 0,-1 0 0,-1-1 0,-8 22 0,1-3 0,-11 22 0,-2-15 0,9-13 0,-2-1 0,-29 38 0,20-23 339,-3 3-2043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7:08.387"/>
    </inkml:context>
    <inkml:brush xml:id="br0">
      <inkml:brushProperty name="width" value="0.1" units="cm"/>
      <inkml:brushProperty name="height" value="0.1" units="cm"/>
    </inkml:brush>
  </inkml:definitions>
  <inkml:trace contextRef="#ctx0" brushRef="#br0">1 139 24575,'1'-1'0,"1"0"0,0 0 0,0 0 0,0 0 0,-1 0 0,1-1 0,-1 1 0,1-1 0,-1 1 0,1-1 0,-1 1 0,0-1 0,0 0 0,0 0 0,2-3 0,15-31 0,16-41-1365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7:00.586"/>
    </inkml:context>
    <inkml:brush xml:id="br0">
      <inkml:brushProperty name="width" value="0.1" units="cm"/>
      <inkml:brushProperty name="height" value="0.1" units="cm"/>
      <inkml:brushProperty name="color" value="#E71224"/>
    </inkml:brush>
  </inkml:definitions>
  <inkml:trace contextRef="#ctx0" brushRef="#br0">278 92 24575,'-20'-2'0,"1"-1"0,-1-1 0,1 0 0,0-1 0,0-2 0,1 0 0,-33-17 0,-42-11-1365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9:26:46.022"/>
    </inkml:context>
    <inkml:brush xml:id="br0">
      <inkml:brushProperty name="width" value="0.1" units="cm"/>
      <inkml:brushProperty name="height" value="0.1" units="cm"/>
      <inkml:brushProperty name="color" value="#E71224"/>
    </inkml:brush>
  </inkml:definitions>
  <inkml:trace contextRef="#ctx0" brushRef="#br0">429 567 24575,'-17'0'0,"1"0"0,0-1 0,-17-4 0,26 4 0,1-1 0,0 0 0,0 0 0,1-1 0,-1 0 0,0 0 0,1 0 0,0 0 0,0-1 0,0 0 0,-5-5 0,-144-122 0,136 113 0,1-1 0,1-1 0,1 0 0,1-1 0,-19-37 0,31 51 0,0-1 0,0 1 0,1-1 0,1 0 0,-1 0 0,1 1 0,0-1 0,1 0 0,0 1 0,0-1 0,1 0 0,-1 1 0,2-1 0,-1 1 0,1 0 0,0 0 0,1 0 0,0 0 0,0 1 0,6-9 0,-3 8 0,1 0 0,-1 1 0,1-1 0,0 2 0,0-1 0,1 1 0,0 1 0,0-1 0,0 2 0,0-1 0,1 1 0,-1 1 0,1-1 0,0 2 0,11-2 0,-4 3 0,0 0 0,0 1 0,-1 1 0,1 0 0,-1 1 0,1 1 0,-1 1 0,18 7 0,-10-4 0,1-1 0,36 4 0,-33-6 0,42 5-1365</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ss</b:Tag>
    <b:SourceType>InternetSite</b:SourceType>
    <b:Guid>{02334924-8F6F-4AED-B054-11595227F0E1}</b:Guid>
    <b:Author>
      <b:Author>
        <b:NameList>
          <b:Person>
            <b:Last>s</b:Last>
          </b:Person>
        </b:NameList>
      </b:Author>
    </b:Author>
    <b:Title>s</b:Title>
    <b:Year>s</b:Year>
    <b:City>s</b:City>
    <b:Publisher>s</b:Publisher>
    <b:Month>s</b:Month>
    <b:Day>s</b:Day>
    <b:URL>https://github.com/attowatt/frekvensHack</b:URL>
    <b:RefOrder>1</b:RefOrder>
  </b:Source>
</b:Sources>
</file>

<file path=customXml/itemProps1.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3.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4.xml><?xml version="1.0" encoding="utf-8"?>
<ds:datastoreItem xmlns:ds="http://schemas.openxmlformats.org/officeDocument/2006/customXml" ds:itemID="{77E7A4FE-82C4-4C2B-A636-B289EBF3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Pages>
  <Words>1751</Words>
  <Characters>11036</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EchoPlay</vt:lpstr>
    </vt:vector>
  </TitlesOfParts>
  <Manager>Oliver.Lux@gbssg.ch</Manager>
  <Company>GBS St.Gallen</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EchoPlay</dc:title>
  <dc:subject>Projektplanung</dc:subject>
  <dc:creator>Tom Nielsen</dc:creator>
  <dc:description/>
  <cp:lastModifiedBy>Nielsen Tom GBS-BMTK1a_2024</cp:lastModifiedBy>
  <cp:revision>149</cp:revision>
  <cp:lastPrinted>2025-03-27T14:25:00Z</cp:lastPrinted>
  <dcterms:created xsi:type="dcterms:W3CDTF">2025-03-20T14:01:00Z</dcterms:created>
  <dcterms:modified xsi:type="dcterms:W3CDTF">2025-05-14T09:29:00Z</dcterms:modified>
  <cp:category>Projektplanung</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